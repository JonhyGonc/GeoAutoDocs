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31" w:type="dxa"/>
        <w:jc w:val="center"/>
        <w:tblBorders>
          <w:top w:val="single" w:color="595959" w:themeColor="text1" w:themeTint="A6" w:sz="12" w:space="0"/>
          <w:left w:val="single" w:color="595959" w:themeColor="text1" w:themeTint="A6" w:sz="12" w:space="0"/>
          <w:bottom w:val="single" w:color="595959" w:themeColor="text1" w:themeTint="A6" w:sz="12" w:space="0"/>
          <w:right w:val="single" w:color="595959" w:themeColor="text1" w:themeTint="A6" w:sz="12" w:space="0"/>
          <w:insideH w:val="single" w:color="auto" w:sz="6" w:space="0"/>
          <w:insideV w:val="single" w:color="595959" w:themeColor="text1" w:themeTint="A6" w:sz="12" w:space="0"/>
        </w:tblBorders>
        <w:tblLook w:val="04A0" w:firstRow="1" w:lastRow="0" w:firstColumn="1" w:lastColumn="0" w:noHBand="0" w:noVBand="1"/>
      </w:tblPr>
      <w:tblGrid>
        <w:gridCol w:w="2112"/>
        <w:gridCol w:w="425"/>
        <w:gridCol w:w="1333"/>
        <w:gridCol w:w="2919"/>
        <w:gridCol w:w="203"/>
        <w:gridCol w:w="1514"/>
        <w:gridCol w:w="2225"/>
      </w:tblGrid>
      <w:tr w:rsidRPr="00364DA0" w:rsidR="00E60867" w:rsidTr="004323F4" w14:paraId="5B281AF8" w14:textId="77777777">
        <w:trPr>
          <w:trHeight w:val="482"/>
          <w:jc w:val="center"/>
        </w:trPr>
        <w:tc>
          <w:tcPr>
            <w:tcW w:w="2537" w:type="dxa"/>
            <w:gridSpan w:val="2"/>
            <w:vMerge w:val="restart"/>
            <w:vAlign w:val="center"/>
          </w:tcPr>
          <w:p w:rsidRPr="00B70369" w:rsidR="000E4EE3" w:rsidP="00A20D8C" w:rsidRDefault="000E4EE3" w14:paraId="73246ECE" w14:textId="78F6F37B">
            <w:pPr>
              <w:jc w:val="center"/>
              <w:rPr>
                <w:rFonts w:cs="Arial"/>
                <w:b/>
                <w:color w:val="7F7F7F" w:themeColor="text1" w:themeTint="80"/>
                <w:szCs w:val="32"/>
              </w:rPr>
            </w:pPr>
            <w:r>
              <w:drawing>
                <wp:inline distT="0" distB="0" distL="0" distR="0">
                  <wp:extent cx="1417320" cy="379333"/>
                  <wp:effectExtent l="0" t="0" r="0" b="0"/>
                  <wp:docPr id="2095825074" name="logo-cliente-teste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cliente-teste.png"/>
                          <pic:cNvPicPr/>
                        </pic:nvPicPr>
                        <pic:blipFill>
                          <a:blip r:embed="Rbf5c5efaeaa9435c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79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4" w:type="dxa"/>
            <w:gridSpan w:val="5"/>
          </w:tcPr>
          <w:p w:rsidRPr="00FA586E" w:rsidR="00FA586E" w:rsidP="000F012D" w:rsidRDefault="00C7413E" w14:paraId="57BBD004" w14:textId="527593C5">
            <w:pPr>
              <w:keepNext/>
              <w:spacing w:before="20" w:line="276" w:lineRule="auto"/>
              <w:ind w:left="28" w:right="141" w:firstLine="2"/>
              <w:outlineLvl w:val="3"/>
              <w:rPr>
                <w:rFonts w:cs="Arial"/>
                <w:b/>
                <w:caps/>
                <w:color w:val="595959" w:themeColor="text1" w:themeTint="A6"/>
                <w:sz w:val="16"/>
              </w:rPr>
            </w:pPr>
            <w:bookmarkStart w:name="Texto63" w:id="0"/>
            <w:bookmarkEnd w:id="0"/>
            <w:r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CLIENTE: CLIENTE DE TESTE</w:t>
            </w:r>
          </w:p>
        </w:tc>
      </w:tr>
      <w:tr w:rsidRPr="00B70369" w:rsidR="00E60867" w:rsidTr="004323F4" w14:paraId="6ABC0487" w14:textId="77777777">
        <w:trPr>
          <w:trHeight w:val="488"/>
          <w:jc w:val="center"/>
        </w:trPr>
        <w:tc>
          <w:tcPr>
            <w:tcW w:w="2537" w:type="dxa"/>
            <w:gridSpan w:val="2"/>
            <w:vMerge/>
          </w:tcPr>
          <w:p w:rsidRPr="00B70369" w:rsidR="00C7413E" w:rsidP="00A20D8C" w:rsidRDefault="00C7413E" w14:paraId="2C9F7D0D" w14:textId="77777777">
            <w:pPr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8194" w:type="dxa"/>
            <w:gridSpan w:val="5"/>
          </w:tcPr>
          <w:p w:rsidRPr="00B70369" w:rsidR="00C7413E" w:rsidP="00F66AC9" w:rsidRDefault="00C7413E" w14:paraId="2D8BE424" w14:textId="4A3FC5C9">
            <w:pPr>
              <w:keepNext/>
              <w:spacing w:before="20" w:line="276" w:lineRule="auto"/>
              <w:ind w:left="28" w:right="32"/>
              <w:outlineLvl w:val="3"/>
              <w:rPr>
                <w:rFonts w:cs="Arial"/>
                <w:b/>
                <w:caps/>
                <w:color w:val="595959" w:themeColor="text1" w:themeTint="A6"/>
                <w:sz w:val="14"/>
              </w:rPr>
            </w:pPr>
            <w:r w:rsidRPr="00B70369">
              <w:rPr>
                <w:rFonts w:cs="Arial"/>
                <w:b/>
                <w:caps/>
                <w:color w:val="595959" w:themeColor="text1" w:themeTint="A6"/>
                <w:sz w:val="16"/>
              </w:rPr>
              <w:t>PROGRAMA:</w:t>
            </w:r>
            <w:r w:rsidR="00644DA4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 </w:t>
            </w:r>
            <w:r w:rsidR="00F66AC9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INSPEÇÃO DE </w:t>
            </w:r>
            <w:r w:rsidR="004E0792">
              <w:rPr>
                <w:rFonts w:cs="Arial"/>
                <w:b/>
                <w:caps/>
                <w:color w:val="595959" w:themeColor="text1" w:themeTint="A6"/>
                <w:sz w:val="16"/>
              </w:rPr>
              <w:t>REDES DE ÁGUAS PLUVIAIS</w:t>
            </w:r>
          </w:p>
        </w:tc>
      </w:tr>
      <w:tr w:rsidRPr="00B70369" w:rsidR="00E60867" w:rsidTr="004323F4" w14:paraId="7D160B41" w14:textId="77777777">
        <w:trPr>
          <w:trHeight w:val="509"/>
          <w:jc w:val="center"/>
        </w:trPr>
        <w:tc>
          <w:tcPr>
            <w:tcW w:w="2537" w:type="dxa"/>
            <w:gridSpan w:val="2"/>
            <w:vMerge/>
          </w:tcPr>
          <w:p w:rsidRPr="00B70369" w:rsidR="00C7413E" w:rsidP="00A20D8C" w:rsidRDefault="00C7413E" w14:paraId="4A06ABE0" w14:textId="77777777">
            <w:pPr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8194" w:type="dxa"/>
            <w:gridSpan w:val="5"/>
          </w:tcPr>
          <w:p w:rsidRPr="00B70369" w:rsidR="00A90880" w:rsidP="004323F4" w:rsidRDefault="00C7413E" w14:paraId="7CFC7B60" w14:textId="33EAAE66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aps/>
                <w:color w:val="595959" w:themeColor="text1" w:themeTint="A6"/>
                <w:sz w:val="16"/>
              </w:rPr>
            </w:pPr>
            <w:r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ÁREA: ÁREA DE TESTE</w:t>
            </w:r>
          </w:p>
        </w:tc>
      </w:tr>
      <w:tr w:rsidRPr="00B70369" w:rsidR="00E60867" w:rsidTr="004323F4" w14:paraId="30199369" w14:textId="77777777">
        <w:trPr>
          <w:trHeight w:val="515"/>
          <w:jc w:val="center"/>
        </w:trPr>
        <w:tc>
          <w:tcPr>
            <w:tcW w:w="2537" w:type="dxa"/>
            <w:gridSpan w:val="2"/>
            <w:vMerge/>
          </w:tcPr>
          <w:p w:rsidRPr="00B70369" w:rsidR="00C7413E" w:rsidP="00A20D8C" w:rsidRDefault="00C7413E" w14:paraId="51BAC6B5" w14:textId="77777777">
            <w:pPr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8194" w:type="dxa"/>
            <w:gridSpan w:val="5"/>
          </w:tcPr>
          <w:p w:rsidRPr="00B70369" w:rsidR="00C7413E" w:rsidP="00B70369" w:rsidRDefault="00C7413E" w14:paraId="0565DE9B" w14:textId="117DC984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olor w:val="595959" w:themeColor="text1" w:themeTint="A6"/>
                <w:sz w:val="12"/>
              </w:rPr>
            </w:pPr>
            <w:r w:rsidRPr="00B70369">
              <w:rPr>
                <w:rFonts w:cs="Arial"/>
                <w:b/>
                <w:color w:val="595959" w:themeColor="text1" w:themeTint="A6"/>
                <w:sz w:val="16"/>
                <w:szCs w:val="16"/>
              </w:rPr>
              <w:t>TÍTULO:</w:t>
            </w:r>
            <w:r w:rsidR="00F66AC9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 </w:t>
            </w:r>
            <w:r w:rsidR="004E0792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VÍDEO </w:t>
            </w:r>
            <w:r w:rsidR="00F66AC9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INSPEÇÃO </w:t>
            </w:r>
            <w:r w:rsidR="004E0792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INTERNA ROBOTIZADA EM REDES DE ÁGUAS PLUVIAIS </w:t>
            </w:r>
          </w:p>
        </w:tc>
      </w:tr>
      <w:tr w:rsidRPr="00E45C34" w:rsidR="00E60867" w:rsidTr="004323F4" w14:paraId="44279FF3" w14:textId="77777777">
        <w:trPr>
          <w:trHeight w:val="412"/>
          <w:jc w:val="center"/>
        </w:trPr>
        <w:tc>
          <w:tcPr>
            <w:tcW w:w="2537" w:type="dxa"/>
            <w:gridSpan w:val="2"/>
            <w:vMerge/>
          </w:tcPr>
          <w:p w:rsidRPr="00B70369" w:rsidR="00DB44C1" w:rsidP="00A20D8C" w:rsidRDefault="00DB44C1" w14:paraId="6038F856" w14:textId="77777777">
            <w:pPr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4252" w:type="dxa"/>
            <w:gridSpan w:val="2"/>
          </w:tcPr>
          <w:p w:rsidRPr="00B70369" w:rsidR="00DB44C1" w:rsidP="00B70369" w:rsidRDefault="00DB44C1" w14:paraId="049BE93E" w14:textId="1F94A7CB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olor w:val="595959" w:themeColor="text1" w:themeTint="A6"/>
                <w:sz w:val="16"/>
              </w:rPr>
            </w:pPr>
            <w:r w:rsidRPr="00B70369">
              <w:rPr>
                <w:rFonts w:cs="Arial"/>
                <w:b/>
                <w:color w:val="595959" w:themeColor="text1" w:themeTint="A6"/>
                <w:sz w:val="16"/>
              </w:rPr>
              <w:t>RESP</w:t>
            </w:r>
            <w:r>
              <w:rPr>
                <w:rFonts w:cs="Arial"/>
                <w:b/>
                <w:color w:val="595959" w:themeColor="text1" w:themeTint="A6"/>
                <w:sz w:val="16"/>
              </w:rPr>
              <w:t>.</w:t>
            </w:r>
            <w:r w:rsidRPr="00B70369">
              <w:rPr>
                <w:rFonts w:cs="Arial"/>
                <w:b/>
                <w:color w:val="595959" w:themeColor="text1" w:themeTint="A6"/>
                <w:sz w:val="16"/>
              </w:rPr>
              <w:t>:</w:t>
            </w:r>
            <w:r>
              <w:rPr>
                <w:rFonts w:cs="Arial"/>
                <w:b/>
                <w:color w:val="595959" w:themeColor="text1" w:themeTint="A6"/>
                <w:sz w:val="16"/>
              </w:rPr>
              <w:t xml:space="preserve"> </w:t>
            </w:r>
            <w:r w:rsidR="004323F4">
              <w:rPr>
                <w:rFonts w:cs="Arial"/>
                <w:b/>
                <w:color w:val="595959" w:themeColor="text1" w:themeTint="A6"/>
                <w:sz w:val="16"/>
              </w:rPr>
              <w:t>FELIPE FRANÇA</w:t>
            </w:r>
          </w:p>
        </w:tc>
        <w:tc>
          <w:tcPr>
            <w:tcW w:w="3942" w:type="dxa"/>
            <w:gridSpan w:val="3"/>
            <w:vMerge w:val="restart"/>
            <w:vAlign w:val="center"/>
          </w:tcPr>
          <w:p w:rsidRPr="00E45C34" w:rsidR="00DB44C1" w:rsidP="00E45C34" w:rsidRDefault="003A331C" w14:paraId="6C4F9582" w14:textId="257447E5">
            <w:pPr>
              <w:keepNext/>
              <w:tabs>
                <w:tab w:val="left" w:pos="2979"/>
              </w:tabs>
              <w:spacing w:before="20" w:line="276" w:lineRule="auto"/>
              <w:ind w:left="28" w:hanging="78"/>
              <w:jc w:val="center"/>
              <w:outlineLvl w:val="3"/>
              <w:rPr>
                <w:rFonts w:cs="Arial"/>
                <w:b/>
                <w:color w:val="595959" w:themeColor="text1" w:themeTint="A6"/>
                <w:sz w:val="16"/>
              </w:rPr>
            </w:pPr>
            <w:r>
              <w:rPr>
                <w:rFonts w:cs="Arial"/>
                <w:b/>
                <w:color w:val="595959" w:themeColor="text1" w:themeTint="A6"/>
                <w:szCs w:val="24"/>
              </w:rPr>
              <w:t xml:space="preserve">GF-RL-02-TESTE-001</w:t>
            </w:r>
          </w:p>
        </w:tc>
      </w:tr>
      <w:tr w:rsidRPr="00B70369" w:rsidR="00E60867" w:rsidTr="004323F4" w14:paraId="25B4862F" w14:textId="77777777">
        <w:trPr>
          <w:jc w:val="center"/>
        </w:trPr>
        <w:tc>
          <w:tcPr>
            <w:tcW w:w="2537" w:type="dxa"/>
            <w:gridSpan w:val="2"/>
            <w:vMerge/>
          </w:tcPr>
          <w:p w:rsidRPr="00E45C34" w:rsidR="00DB44C1" w:rsidP="00A20D8C" w:rsidRDefault="00DB44C1" w14:paraId="3F3013B4" w14:textId="77777777">
            <w:pPr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4252" w:type="dxa"/>
            <w:gridSpan w:val="2"/>
          </w:tcPr>
          <w:p w:rsidR="00DB44C1" w:rsidP="003C263F" w:rsidRDefault="001D61C9" w14:paraId="3270C5D8" w14:textId="0610925D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olor w:val="595959" w:themeColor="text1" w:themeTint="A6"/>
                <w:sz w:val="16"/>
              </w:rPr>
            </w:pPr>
            <w:r>
              <w:rPr>
                <w:rFonts w:cs="Arial"/>
                <w:b/>
                <w:color w:val="595959" w:themeColor="text1" w:themeTint="A6"/>
                <w:sz w:val="16"/>
              </w:rPr>
              <w:t xml:space="preserve">CONTRATO: CT-2026-001</w:t>
            </w:r>
          </w:p>
          <w:p w:rsidRPr="00B70369" w:rsidR="00DB44C1" w:rsidP="003C263F" w:rsidRDefault="0040106C" w14:paraId="2B62C710" w14:textId="4AA10C4F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olor w:val="595959" w:themeColor="text1" w:themeTint="A6"/>
                <w:sz w:val="16"/>
              </w:rPr>
            </w:pPr>
            <w:r>
              <w:rPr>
                <w:rFonts w:cs="Arial"/>
                <w:b/>
                <w:color w:val="595959" w:themeColor="text1" w:themeTint="A6"/>
                <w:sz w:val="16"/>
              </w:rPr>
              <w:t xml:space="preserve">PEDIDO DE COMPRA: PC-2026-042</w:t>
            </w:r>
          </w:p>
        </w:tc>
        <w:tc>
          <w:tcPr>
            <w:tcW w:w="3942" w:type="dxa"/>
            <w:gridSpan w:val="3"/>
            <w:vMerge/>
          </w:tcPr>
          <w:p w:rsidRPr="00DB44C1" w:rsidR="00DB44C1" w:rsidP="00A20D8C" w:rsidRDefault="00DB44C1" w14:paraId="077B7141" w14:textId="77777777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olor w:val="595959" w:themeColor="text1" w:themeTint="A6"/>
                <w:szCs w:val="24"/>
              </w:rPr>
            </w:pPr>
          </w:p>
        </w:tc>
      </w:tr>
      <w:tr w:rsidRPr="00B70369" w:rsidR="00C7413E" w:rsidTr="004323F4" w14:paraId="3D803420" w14:textId="77777777">
        <w:trPr>
          <w:jc w:val="center"/>
        </w:trPr>
        <w:tc>
          <w:tcPr>
            <w:tcW w:w="10731" w:type="dxa"/>
            <w:gridSpan w:val="7"/>
          </w:tcPr>
          <w:p w:rsidRPr="00B70369" w:rsidR="00C7413E" w:rsidP="00B70369" w:rsidRDefault="00C7413E" w14:paraId="198C7C10" w14:textId="77777777">
            <w:pPr>
              <w:spacing w:before="120" w:after="120"/>
              <w:rPr>
                <w:rFonts w:cs="Arial"/>
                <w:b/>
                <w:color w:val="595959" w:themeColor="text1" w:themeTint="A6"/>
                <w:szCs w:val="24"/>
              </w:rPr>
            </w:pPr>
            <w:r w:rsidRPr="00B70369">
              <w:rPr>
                <w:rFonts w:cs="Arial"/>
                <w:b/>
                <w:color w:val="595959" w:themeColor="text1" w:themeTint="A6"/>
                <w:szCs w:val="24"/>
              </w:rPr>
              <w:t>HIST</w:t>
            </w:r>
            <w:r w:rsidRPr="00B70369" w:rsidR="00B70369">
              <w:rPr>
                <w:rFonts w:cs="Arial"/>
                <w:b/>
                <w:color w:val="595959" w:themeColor="text1" w:themeTint="A6"/>
                <w:szCs w:val="24"/>
              </w:rPr>
              <w:t>Ó</w:t>
            </w:r>
            <w:r w:rsidRPr="00B70369">
              <w:rPr>
                <w:rFonts w:cs="Arial"/>
                <w:b/>
                <w:color w:val="595959" w:themeColor="text1" w:themeTint="A6"/>
                <w:szCs w:val="24"/>
              </w:rPr>
              <w:t>RICO DE ALTERAÇÕES</w:t>
            </w:r>
          </w:p>
        </w:tc>
      </w:tr>
      <w:tr w:rsidRPr="00B70369" w:rsidR="00E60867" w:rsidTr="004323F4" w14:paraId="586DBB42" w14:textId="77777777">
        <w:trPr>
          <w:jc w:val="center"/>
        </w:trPr>
        <w:tc>
          <w:tcPr>
            <w:tcW w:w="2112" w:type="dxa"/>
            <w:vAlign w:val="center"/>
          </w:tcPr>
          <w:p w:rsidRPr="00A20D8C" w:rsidR="00C7413E" w:rsidP="00A20D8C" w:rsidRDefault="00C7413E" w14:paraId="7A5C7FF2" w14:textId="77777777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Revisão</w:t>
            </w:r>
          </w:p>
        </w:tc>
        <w:tc>
          <w:tcPr>
            <w:tcW w:w="1758" w:type="dxa"/>
            <w:gridSpan w:val="2"/>
            <w:vAlign w:val="center"/>
          </w:tcPr>
          <w:p w:rsidRPr="00A20D8C" w:rsidR="00C7413E" w:rsidP="00A20D8C" w:rsidRDefault="00C7413E" w14:paraId="49A55C54" w14:textId="77777777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Data</w:t>
            </w:r>
          </w:p>
        </w:tc>
        <w:tc>
          <w:tcPr>
            <w:tcW w:w="3122" w:type="dxa"/>
            <w:gridSpan w:val="2"/>
            <w:vAlign w:val="center"/>
          </w:tcPr>
          <w:p w:rsidRPr="00A20D8C" w:rsidR="00C7413E" w:rsidP="00A20D8C" w:rsidRDefault="00C7413E" w14:paraId="67D3CE44" w14:textId="77777777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Alteração</w:t>
            </w:r>
          </w:p>
        </w:tc>
        <w:tc>
          <w:tcPr>
            <w:tcW w:w="1514" w:type="dxa"/>
            <w:vAlign w:val="center"/>
          </w:tcPr>
          <w:p w:rsidRPr="00A20D8C" w:rsidR="00C7413E" w:rsidP="00A20D8C" w:rsidRDefault="00C7413E" w14:paraId="439CF90B" w14:textId="77777777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Responsável</w:t>
            </w:r>
          </w:p>
        </w:tc>
        <w:tc>
          <w:tcPr>
            <w:tcW w:w="2225" w:type="dxa"/>
            <w:vAlign w:val="center"/>
          </w:tcPr>
          <w:p w:rsidRPr="00A20D8C" w:rsidR="00C7413E" w:rsidP="00A20D8C" w:rsidRDefault="00C7413E" w14:paraId="780AFBE0" w14:textId="77777777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Departamento</w:t>
            </w:r>
          </w:p>
        </w:tc>
      </w:tr>
      <w:tr w:rsidRPr="00B70369" w:rsidR="00E60867" w:rsidTr="004323F4" w14:paraId="5525CBBB" w14:textId="77777777">
        <w:trPr>
          <w:jc w:val="center"/>
        </w:trPr>
        <w:tc>
          <w:tcPr>
            <w:tcW w:w="2112" w:type="dxa"/>
            <w:vAlign w:val="center"/>
          </w:tcPr>
          <w:p w:rsidRPr="00A20D8C" w:rsidR="00C7413E" w:rsidP="00A20D8C" w:rsidRDefault="00C7413E" w14:paraId="04B5A8A0" w14:textId="77777777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0</w:t>
            </w:r>
          </w:p>
        </w:tc>
        <w:tc>
          <w:tcPr>
            <w:tcW w:w="1758" w:type="dxa"/>
            <w:gridSpan w:val="2"/>
            <w:vAlign w:val="center"/>
          </w:tcPr>
          <w:p w:rsidRPr="00A20D8C" w:rsidR="00C7413E" w:rsidP="008746F2" w:rsidRDefault="003A331C" w14:paraId="4812A6D7" w14:textId="2D533A1B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>
              <w:rPr>
                <w:rFonts w:cs="Arial"/>
                <w:b/>
                <w:color w:val="595959" w:themeColor="text1" w:themeTint="A6"/>
                <w:sz w:val="20"/>
              </w:rPr>
              <w:t xml:space="preserve">10/08/26</w:t>
            </w:r>
          </w:p>
        </w:tc>
        <w:tc>
          <w:tcPr>
            <w:tcW w:w="3122" w:type="dxa"/>
            <w:gridSpan w:val="2"/>
            <w:vAlign w:val="center"/>
          </w:tcPr>
          <w:p w:rsidRPr="00A20D8C" w:rsidR="00C7413E" w:rsidP="00022EDE" w:rsidRDefault="00C7413E" w14:paraId="0E976019" w14:textId="29A65921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EMISSÃO</w:t>
            </w:r>
            <w:r w:rsidR="00535559">
              <w:rPr>
                <w:rFonts w:cs="Arial"/>
                <w:b/>
                <w:color w:val="595959" w:themeColor="text1" w:themeTint="A6"/>
                <w:sz w:val="20"/>
              </w:rPr>
              <w:t xml:space="preserve"> </w:t>
            </w:r>
            <w:r w:rsidR="00132958">
              <w:rPr>
                <w:rFonts w:cs="Arial"/>
                <w:b/>
                <w:color w:val="595959" w:themeColor="text1" w:themeTint="A6"/>
                <w:sz w:val="20"/>
              </w:rPr>
              <w:t>PRELIMINAR</w:t>
            </w:r>
          </w:p>
        </w:tc>
        <w:tc>
          <w:tcPr>
            <w:tcW w:w="1514" w:type="dxa"/>
            <w:vAlign w:val="center"/>
          </w:tcPr>
          <w:p w:rsidRPr="00A20D8C" w:rsidR="00C7413E" w:rsidP="00A20D8C" w:rsidRDefault="00E45C34" w14:paraId="604E5853" w14:textId="7B87068C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>
              <w:rPr>
                <w:rFonts w:cs="Arial"/>
                <w:b/>
                <w:color w:val="595959" w:themeColor="text1" w:themeTint="A6"/>
                <w:sz w:val="20"/>
              </w:rPr>
              <w:t>FELIPE</w:t>
            </w:r>
          </w:p>
        </w:tc>
        <w:tc>
          <w:tcPr>
            <w:tcW w:w="2225" w:type="dxa"/>
            <w:vAlign w:val="center"/>
          </w:tcPr>
          <w:p w:rsidRPr="00A20D8C" w:rsidR="00C7413E" w:rsidP="00A20D8C" w:rsidRDefault="00C7413E" w14:paraId="389F5FAA" w14:textId="77777777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PRODUÇÃO</w:t>
            </w:r>
          </w:p>
        </w:tc>
      </w:tr>
      <w:tr w:rsidRPr="00B70369" w:rsidR="00E60867" w:rsidTr="004323F4" w14:paraId="6D9D76CA" w14:textId="77777777">
        <w:trPr>
          <w:jc w:val="center"/>
        </w:trPr>
        <w:tc>
          <w:tcPr>
            <w:tcW w:w="2112" w:type="dxa"/>
            <w:vAlign w:val="center"/>
          </w:tcPr>
          <w:p w:rsidRPr="00A20D8C" w:rsidR="00866950" w:rsidP="00866950" w:rsidRDefault="00866950" w14:paraId="2605B002" w14:textId="489D0112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758" w:type="dxa"/>
            <w:gridSpan w:val="2"/>
            <w:vAlign w:val="center"/>
          </w:tcPr>
          <w:p w:rsidRPr="00A20D8C" w:rsidR="00866950" w:rsidP="00866950" w:rsidRDefault="00866950" w14:paraId="433E05DB" w14:textId="71A1007F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3122" w:type="dxa"/>
            <w:gridSpan w:val="2"/>
            <w:vAlign w:val="center"/>
          </w:tcPr>
          <w:p w:rsidRPr="00A20D8C" w:rsidR="00866950" w:rsidP="00866950" w:rsidRDefault="00866950" w14:paraId="3D738730" w14:textId="2CA92FF1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514" w:type="dxa"/>
            <w:vAlign w:val="center"/>
          </w:tcPr>
          <w:p w:rsidRPr="00A20D8C" w:rsidR="00866950" w:rsidP="00866950" w:rsidRDefault="00866950" w14:paraId="1416141B" w14:textId="7CB4518B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2225" w:type="dxa"/>
            <w:vAlign w:val="center"/>
          </w:tcPr>
          <w:p w:rsidRPr="00A20D8C" w:rsidR="00866950" w:rsidP="00866950" w:rsidRDefault="00866950" w14:paraId="2E0E1737" w14:textId="57B959BB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</w:tr>
      <w:tr w:rsidRPr="00B70369" w:rsidR="00E60867" w:rsidTr="004323F4" w14:paraId="4E847E4F" w14:textId="77777777">
        <w:trPr>
          <w:jc w:val="center"/>
        </w:trPr>
        <w:tc>
          <w:tcPr>
            <w:tcW w:w="2112" w:type="dxa"/>
            <w:vAlign w:val="center"/>
          </w:tcPr>
          <w:p w:rsidRPr="00A20D8C" w:rsidR="00866950" w:rsidP="00866950" w:rsidRDefault="00866950" w14:paraId="4CE30D1B" w14:textId="7BD14C24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758" w:type="dxa"/>
            <w:gridSpan w:val="2"/>
            <w:vAlign w:val="center"/>
          </w:tcPr>
          <w:p w:rsidRPr="00A20D8C" w:rsidR="00866950" w:rsidP="00866950" w:rsidRDefault="00866950" w14:paraId="3D7AAA0A" w14:textId="0F70F77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3122" w:type="dxa"/>
            <w:gridSpan w:val="2"/>
            <w:vAlign w:val="center"/>
          </w:tcPr>
          <w:p w:rsidRPr="00A20D8C" w:rsidR="00866950" w:rsidP="00866950" w:rsidRDefault="00866950" w14:paraId="25DA0452" w14:textId="791AAD22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514" w:type="dxa"/>
            <w:vAlign w:val="center"/>
          </w:tcPr>
          <w:p w:rsidRPr="00A20D8C" w:rsidR="00866950" w:rsidP="00866950" w:rsidRDefault="00866950" w14:paraId="37E48A97" w14:textId="0DA7CAC5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2225" w:type="dxa"/>
            <w:vAlign w:val="center"/>
          </w:tcPr>
          <w:p w:rsidRPr="00A20D8C" w:rsidR="00866950" w:rsidP="00866950" w:rsidRDefault="00866950" w14:paraId="55A5A3A9" w14:textId="2C7E8B03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</w:tr>
      <w:tr w:rsidRPr="00B70369" w:rsidR="00E60867" w:rsidTr="004323F4" w14:paraId="1B92C7DC" w14:textId="77777777">
        <w:trPr>
          <w:jc w:val="center"/>
        </w:trPr>
        <w:tc>
          <w:tcPr>
            <w:tcW w:w="2112" w:type="dxa"/>
            <w:vAlign w:val="center"/>
          </w:tcPr>
          <w:p w:rsidRPr="00A20D8C" w:rsidR="00866950" w:rsidP="00866950" w:rsidRDefault="00866950" w14:paraId="4BEE7677" w14:textId="018CAD1A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758" w:type="dxa"/>
            <w:gridSpan w:val="2"/>
            <w:vAlign w:val="center"/>
          </w:tcPr>
          <w:p w:rsidRPr="00A20D8C" w:rsidR="00866950" w:rsidP="00866950" w:rsidRDefault="00866950" w14:paraId="16437DF0" w14:textId="6A0CA116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3122" w:type="dxa"/>
            <w:gridSpan w:val="2"/>
            <w:vAlign w:val="center"/>
          </w:tcPr>
          <w:p w:rsidRPr="00A20D8C" w:rsidR="00866950" w:rsidP="00866950" w:rsidRDefault="00866950" w14:paraId="36431756" w14:textId="3F7797F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514" w:type="dxa"/>
            <w:vAlign w:val="center"/>
          </w:tcPr>
          <w:p w:rsidRPr="00A20D8C" w:rsidR="00866950" w:rsidP="00866950" w:rsidRDefault="00866950" w14:paraId="46E30C18" w14:textId="1A2CB063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2225" w:type="dxa"/>
            <w:vAlign w:val="center"/>
          </w:tcPr>
          <w:p w:rsidRPr="00A20D8C" w:rsidR="00866950" w:rsidP="00866950" w:rsidRDefault="00866950" w14:paraId="0F53C3FF" w14:textId="2762F3B8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</w:tr>
      <w:tr w:rsidRPr="00B70369" w:rsidR="00E60867" w:rsidTr="004323F4" w14:paraId="4F6C01FA" w14:textId="77777777">
        <w:trPr>
          <w:jc w:val="center"/>
        </w:trPr>
        <w:tc>
          <w:tcPr>
            <w:tcW w:w="2112" w:type="dxa"/>
            <w:vAlign w:val="center"/>
          </w:tcPr>
          <w:p w:rsidRPr="00A20D8C" w:rsidR="00866950" w:rsidP="00866950" w:rsidRDefault="00866950" w14:paraId="6909FB91" w14:textId="33DB6C99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758" w:type="dxa"/>
            <w:gridSpan w:val="2"/>
            <w:vAlign w:val="center"/>
          </w:tcPr>
          <w:p w:rsidRPr="00A20D8C" w:rsidR="00866950" w:rsidP="00866950" w:rsidRDefault="00866950" w14:paraId="3F04CFCE" w14:textId="44956F4B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3122" w:type="dxa"/>
            <w:gridSpan w:val="2"/>
            <w:vAlign w:val="center"/>
          </w:tcPr>
          <w:p w:rsidRPr="00A20D8C" w:rsidR="00866950" w:rsidP="00866950" w:rsidRDefault="00866950" w14:paraId="36A4DB6B" w14:textId="3288C90B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514" w:type="dxa"/>
            <w:vAlign w:val="center"/>
          </w:tcPr>
          <w:p w:rsidRPr="00A20D8C" w:rsidR="00866950" w:rsidP="00866950" w:rsidRDefault="00866950" w14:paraId="6D825995" w14:textId="0B115223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2225" w:type="dxa"/>
            <w:vAlign w:val="center"/>
          </w:tcPr>
          <w:p w:rsidRPr="00A20D8C" w:rsidR="00866950" w:rsidP="00866950" w:rsidRDefault="00866950" w14:paraId="3CB38E6F" w14:textId="0CD96556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</w:tr>
      <w:tr w:rsidRPr="00B70369" w:rsidR="00866950" w:rsidTr="004323F4" w14:paraId="02682DC5" w14:textId="77777777">
        <w:trPr>
          <w:jc w:val="center"/>
        </w:trPr>
        <w:tc>
          <w:tcPr>
            <w:tcW w:w="10731" w:type="dxa"/>
            <w:gridSpan w:val="7"/>
            <w:vAlign w:val="center"/>
          </w:tcPr>
          <w:p w:rsidRPr="00B70369" w:rsidR="00866950" w:rsidP="00866950" w:rsidRDefault="00866950" w14:paraId="7D94C2DC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4F047977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79B4BAB2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256B3128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1C4993FD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4DBF1D30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37CF90D5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30F3FF6A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1B9A5CA7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0BE12FAA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58EE3AB0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464E590A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="00866950" w:rsidP="00866950" w:rsidRDefault="00866950" w14:paraId="23DD167A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="00214946" w:rsidP="00866950" w:rsidRDefault="00214946" w14:paraId="5BA52BB8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214946" w:rsidP="00866950" w:rsidRDefault="00214946" w14:paraId="46BAAC13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</w:tc>
      </w:tr>
    </w:tbl>
    <w:p w:rsidR="00C7413E" w:rsidP="00C7413E" w:rsidRDefault="00C7413E" w14:paraId="71B0A260" w14:textId="77777777">
      <w:pPr>
        <w:rPr>
          <w:szCs w:val="24"/>
        </w:rPr>
      </w:pPr>
    </w:p>
    <w:p w:rsidR="0093561D" w:rsidP="00B70369" w:rsidRDefault="0093561D" w14:paraId="62C52BC0" w14:textId="77777777">
      <w:pPr>
        <w:pStyle w:val="Ttulo"/>
        <w:ind w:right="141" w:firstLine="284"/>
        <w:jc w:val="center"/>
        <w:rPr>
          <w:rFonts w:ascii="Arial" w:hAnsi="Arial" w:cs="Arial"/>
          <w:b/>
          <w:sz w:val="28"/>
          <w:szCs w:val="28"/>
        </w:rPr>
      </w:pPr>
    </w:p>
    <w:p w:rsidRPr="00B70369" w:rsidR="00B70369" w:rsidP="00B70369" w:rsidRDefault="00B70369" w14:paraId="2052257B" w14:textId="7E998661">
      <w:pPr>
        <w:pStyle w:val="Ttulo"/>
        <w:ind w:right="141" w:firstLine="284"/>
        <w:jc w:val="center"/>
        <w:rPr>
          <w:rFonts w:ascii="Arial" w:hAnsi="Arial" w:cs="Arial"/>
          <w:b/>
          <w:sz w:val="28"/>
          <w:szCs w:val="28"/>
        </w:rPr>
      </w:pPr>
      <w:r w:rsidRPr="00B70369">
        <w:rPr>
          <w:rFonts w:ascii="Arial" w:hAnsi="Arial" w:cs="Arial"/>
          <w:b/>
          <w:sz w:val="28"/>
          <w:szCs w:val="28"/>
        </w:rPr>
        <w:lastRenderedPageBreak/>
        <w:t>ÍNDICE</w:t>
      </w:r>
    </w:p>
    <w:p w:rsidRPr="00B70369" w:rsidR="00B70369" w:rsidP="00B70369" w:rsidRDefault="00B70369" w14:paraId="0A7499C2" w14:textId="77777777">
      <w:pPr>
        <w:pStyle w:val="Ttulo"/>
        <w:ind w:right="141" w:firstLine="284"/>
        <w:jc w:val="both"/>
        <w:rPr>
          <w:rFonts w:ascii="Arial" w:hAnsi="Arial" w:cs="Arial"/>
          <w:sz w:val="24"/>
          <w:szCs w:val="24"/>
        </w:rPr>
      </w:pPr>
    </w:p>
    <w:p w:rsidR="00B70369" w:rsidP="00B70369" w:rsidRDefault="00B70369" w14:paraId="363B5230" w14:textId="77777777">
      <w:pPr>
        <w:pStyle w:val="Ttulo"/>
        <w:widowControl w:val="0"/>
        <w:numPr>
          <w:ilvl w:val="0"/>
          <w:numId w:val="23"/>
        </w:numPr>
        <w:tabs>
          <w:tab w:val="left" w:pos="709"/>
        </w:tabs>
        <w:spacing w:before="120" w:after="120" w:line="360" w:lineRule="auto"/>
        <w:ind w:left="0" w:right="141" w:firstLine="284"/>
        <w:jc w:val="both"/>
        <w:rPr>
          <w:rFonts w:ascii="Arial" w:hAnsi="Arial" w:cs="Arial"/>
          <w:sz w:val="24"/>
          <w:szCs w:val="24"/>
        </w:rPr>
      </w:pPr>
      <w:r w:rsidRPr="00B70369">
        <w:rPr>
          <w:rFonts w:ascii="Arial" w:hAnsi="Arial" w:cs="Arial"/>
          <w:sz w:val="24"/>
          <w:szCs w:val="24"/>
        </w:rPr>
        <w:t>INTRODUÇÃO E DESCRIÇÃO DOS SERVIÇOS</w:t>
      </w:r>
    </w:p>
    <w:p w:rsidRPr="00B70369" w:rsidR="00645345" w:rsidP="00B70369" w:rsidRDefault="000F307B" w14:paraId="1CCCC372" w14:textId="2A93D069">
      <w:pPr>
        <w:pStyle w:val="Ttulo"/>
        <w:widowControl w:val="0"/>
        <w:numPr>
          <w:ilvl w:val="0"/>
          <w:numId w:val="23"/>
        </w:numPr>
        <w:tabs>
          <w:tab w:val="left" w:pos="709"/>
        </w:tabs>
        <w:spacing w:before="120" w:after="120" w:line="360" w:lineRule="auto"/>
        <w:ind w:left="0" w:right="141" w:firstLine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EQUIPAMENTOS UTILIZADOS</w:t>
      </w:r>
    </w:p>
    <w:p w:rsidRPr="00B70369" w:rsidR="00B70369" w:rsidP="00B70369" w:rsidRDefault="00B70369" w14:paraId="7672B53E" w14:textId="77777777">
      <w:pPr>
        <w:pStyle w:val="Ttulo"/>
        <w:widowControl w:val="0"/>
        <w:numPr>
          <w:ilvl w:val="0"/>
          <w:numId w:val="23"/>
        </w:numPr>
        <w:tabs>
          <w:tab w:val="left" w:pos="709"/>
        </w:tabs>
        <w:spacing w:before="120" w:after="120" w:line="360" w:lineRule="auto"/>
        <w:ind w:left="0" w:right="141" w:firstLine="284"/>
        <w:jc w:val="both"/>
        <w:rPr>
          <w:rFonts w:ascii="Arial" w:hAnsi="Arial" w:cs="Arial"/>
          <w:sz w:val="24"/>
          <w:szCs w:val="24"/>
        </w:rPr>
      </w:pPr>
      <w:r w:rsidRPr="00B70369">
        <w:rPr>
          <w:rFonts w:ascii="Arial" w:hAnsi="Arial" w:cs="Arial"/>
          <w:sz w:val="24"/>
          <w:szCs w:val="24"/>
        </w:rPr>
        <w:t xml:space="preserve">DESENVOLVIMENTO DO TRABALHO </w:t>
      </w:r>
    </w:p>
    <w:p w:rsidR="00B70369" w:rsidP="00B70369" w:rsidRDefault="00B70369" w14:paraId="299FFAA5" w14:textId="77777777">
      <w:pPr>
        <w:pStyle w:val="Ttulo"/>
        <w:widowControl w:val="0"/>
        <w:numPr>
          <w:ilvl w:val="0"/>
          <w:numId w:val="23"/>
        </w:numPr>
        <w:tabs>
          <w:tab w:val="left" w:pos="709"/>
        </w:tabs>
        <w:spacing w:before="120" w:after="120" w:line="360" w:lineRule="auto"/>
        <w:ind w:left="0" w:right="141" w:firstLine="284"/>
        <w:jc w:val="both"/>
        <w:rPr>
          <w:rFonts w:ascii="Arial" w:hAnsi="Arial" w:cs="Arial"/>
          <w:sz w:val="24"/>
          <w:szCs w:val="24"/>
        </w:rPr>
      </w:pPr>
      <w:r w:rsidRPr="00B70369">
        <w:rPr>
          <w:rFonts w:ascii="Arial" w:hAnsi="Arial" w:cs="Arial"/>
          <w:sz w:val="24"/>
          <w:szCs w:val="24"/>
        </w:rPr>
        <w:t>RESULTADOS E CONCLUSÃO</w:t>
      </w:r>
    </w:p>
    <w:p w:rsidR="00C7413E" w:rsidP="00047DEE" w:rsidRDefault="00C7413E" w14:paraId="795F4DCD" w14:textId="77777777">
      <w:pPr>
        <w:rPr>
          <w:szCs w:val="24"/>
        </w:rPr>
      </w:pPr>
    </w:p>
    <w:p w:rsidR="006C5476" w:rsidP="00047DEE" w:rsidRDefault="006C5476" w14:paraId="5838A4B6" w14:textId="77777777">
      <w:pPr>
        <w:rPr>
          <w:szCs w:val="24"/>
        </w:rPr>
      </w:pPr>
    </w:p>
    <w:p w:rsidR="006C5476" w:rsidP="00047DEE" w:rsidRDefault="006C5476" w14:paraId="1013C20C" w14:textId="77777777">
      <w:pPr>
        <w:rPr>
          <w:szCs w:val="24"/>
        </w:rPr>
      </w:pPr>
    </w:p>
    <w:p w:rsidR="006C5476" w:rsidP="00047DEE" w:rsidRDefault="006C5476" w14:paraId="6107F75C" w14:textId="77777777">
      <w:pPr>
        <w:rPr>
          <w:szCs w:val="24"/>
        </w:rPr>
      </w:pPr>
    </w:p>
    <w:p w:rsidR="006C5476" w:rsidP="00047DEE" w:rsidRDefault="006C5476" w14:paraId="09A97CAF" w14:textId="77777777">
      <w:pPr>
        <w:rPr>
          <w:szCs w:val="24"/>
        </w:rPr>
      </w:pPr>
    </w:p>
    <w:p w:rsidR="006C5476" w:rsidP="00047DEE" w:rsidRDefault="006C5476" w14:paraId="46210D81" w14:textId="77777777">
      <w:pPr>
        <w:rPr>
          <w:szCs w:val="24"/>
        </w:rPr>
      </w:pPr>
    </w:p>
    <w:p w:rsidR="00B70369" w:rsidP="00047DEE" w:rsidRDefault="00B70369" w14:paraId="7D0FF616" w14:textId="77777777">
      <w:pPr>
        <w:rPr>
          <w:szCs w:val="24"/>
        </w:rPr>
      </w:pPr>
    </w:p>
    <w:p w:rsidR="00B70369" w:rsidP="00047DEE" w:rsidRDefault="00B70369" w14:paraId="68609D3B" w14:textId="77777777">
      <w:pPr>
        <w:rPr>
          <w:szCs w:val="24"/>
        </w:rPr>
      </w:pPr>
    </w:p>
    <w:p w:rsidR="00B70369" w:rsidP="00047DEE" w:rsidRDefault="00B70369" w14:paraId="5D7CC85C" w14:textId="77777777">
      <w:pPr>
        <w:rPr>
          <w:szCs w:val="24"/>
        </w:rPr>
      </w:pPr>
    </w:p>
    <w:p w:rsidR="00B70369" w:rsidP="00047DEE" w:rsidRDefault="00B70369" w14:paraId="171F48CB" w14:textId="77777777">
      <w:pPr>
        <w:rPr>
          <w:szCs w:val="24"/>
        </w:rPr>
      </w:pPr>
    </w:p>
    <w:p w:rsidR="00B70369" w:rsidP="00047DEE" w:rsidRDefault="00B70369" w14:paraId="26383F48" w14:textId="77777777">
      <w:pPr>
        <w:rPr>
          <w:szCs w:val="24"/>
        </w:rPr>
      </w:pPr>
    </w:p>
    <w:p w:rsidR="00B70369" w:rsidP="00047DEE" w:rsidRDefault="00B70369" w14:paraId="56E07516" w14:textId="77777777">
      <w:pPr>
        <w:rPr>
          <w:szCs w:val="24"/>
        </w:rPr>
      </w:pPr>
    </w:p>
    <w:p w:rsidR="00B70369" w:rsidP="00047DEE" w:rsidRDefault="00B70369" w14:paraId="7BF8B537" w14:textId="77777777">
      <w:pPr>
        <w:rPr>
          <w:szCs w:val="24"/>
        </w:rPr>
      </w:pPr>
    </w:p>
    <w:p w:rsidR="00B70369" w:rsidP="00047DEE" w:rsidRDefault="00B70369" w14:paraId="0F4CF239" w14:textId="77777777">
      <w:pPr>
        <w:rPr>
          <w:szCs w:val="24"/>
        </w:rPr>
      </w:pPr>
    </w:p>
    <w:p w:rsidR="007C20B8" w:rsidP="00047DEE" w:rsidRDefault="007C20B8" w14:paraId="15F53646" w14:textId="77777777">
      <w:pPr>
        <w:rPr>
          <w:szCs w:val="24"/>
        </w:rPr>
      </w:pPr>
    </w:p>
    <w:p w:rsidR="004752DD" w:rsidP="00047DEE" w:rsidRDefault="004752DD" w14:paraId="7B2FCC6E" w14:textId="77777777">
      <w:pPr>
        <w:rPr>
          <w:szCs w:val="24"/>
        </w:rPr>
      </w:pPr>
    </w:p>
    <w:p w:rsidR="004752DD" w:rsidP="00047DEE" w:rsidRDefault="004752DD" w14:paraId="73C29038" w14:textId="77777777">
      <w:pPr>
        <w:rPr>
          <w:szCs w:val="24"/>
        </w:rPr>
      </w:pPr>
    </w:p>
    <w:p w:rsidR="004752DD" w:rsidP="00047DEE" w:rsidRDefault="004752DD" w14:paraId="0A23A2B7" w14:textId="77777777">
      <w:pPr>
        <w:rPr>
          <w:szCs w:val="24"/>
        </w:rPr>
      </w:pPr>
    </w:p>
    <w:p w:rsidR="007C20B8" w:rsidP="00047DEE" w:rsidRDefault="007C20B8" w14:paraId="14260F64" w14:textId="77777777">
      <w:pPr>
        <w:rPr>
          <w:szCs w:val="24"/>
        </w:rPr>
      </w:pPr>
    </w:p>
    <w:p w:rsidR="007C20B8" w:rsidP="00047DEE" w:rsidRDefault="007C20B8" w14:paraId="132918B1" w14:textId="77777777">
      <w:pPr>
        <w:rPr>
          <w:szCs w:val="24"/>
        </w:rPr>
      </w:pPr>
    </w:p>
    <w:p w:rsidR="007C20B8" w:rsidP="00047DEE" w:rsidRDefault="007C20B8" w14:paraId="2AA4FBF8" w14:textId="77777777">
      <w:pPr>
        <w:rPr>
          <w:szCs w:val="24"/>
        </w:rPr>
      </w:pPr>
    </w:p>
    <w:p w:rsidR="007C20B8" w:rsidP="00047DEE" w:rsidRDefault="007C20B8" w14:paraId="16631F61" w14:textId="77777777">
      <w:pPr>
        <w:rPr>
          <w:szCs w:val="24"/>
        </w:rPr>
      </w:pPr>
    </w:p>
    <w:p w:rsidRPr="00645345" w:rsidR="00B70369" w:rsidP="00B70369" w:rsidRDefault="00B70369" w14:paraId="73B78E3F" w14:textId="77777777">
      <w:pPr>
        <w:pStyle w:val="a"/>
        <w:numPr>
          <w:ilvl w:val="0"/>
          <w:numId w:val="24"/>
        </w:numPr>
        <w:tabs>
          <w:tab w:val="clear" w:pos="288"/>
          <w:tab w:val="clear" w:pos="1008"/>
          <w:tab w:val="clear" w:pos="1728"/>
          <w:tab w:val="num" w:pos="426"/>
          <w:tab w:val="left" w:pos="1134"/>
        </w:tabs>
        <w:spacing w:line="360" w:lineRule="auto"/>
        <w:ind w:left="0" w:right="141" w:firstLine="90"/>
        <w:rPr>
          <w:rFonts w:ascii="Arial" w:hAnsi="Arial" w:cs="Arial"/>
          <w:b/>
          <w:i/>
          <w:caps/>
          <w:sz w:val="24"/>
          <w:szCs w:val="24"/>
        </w:rPr>
      </w:pPr>
      <w:r w:rsidRPr="00645345">
        <w:rPr>
          <w:rFonts w:ascii="Arial" w:hAnsi="Arial" w:cs="Arial"/>
          <w:b/>
          <w:i/>
          <w:caps/>
          <w:sz w:val="24"/>
          <w:szCs w:val="24"/>
        </w:rPr>
        <w:lastRenderedPageBreak/>
        <w:t>Introdução e descrição dos serviços</w:t>
      </w:r>
    </w:p>
    <w:p w:rsidR="00996648" w:rsidP="00E711F4" w:rsidRDefault="00996648" w14:paraId="7B1771F7" w14:textId="77777777">
      <w:pPr>
        <w:ind w:left="90" w:right="141" w:firstLine="903"/>
        <w:rPr>
          <w:rFonts w:cs="Arial"/>
          <w:szCs w:val="24"/>
        </w:rPr>
      </w:pPr>
    </w:p>
    <w:p w:rsidR="006C5476" w:rsidP="00E711F4" w:rsidRDefault="00811BAA" w14:paraId="63D90810" w14:textId="7A244E8C">
      <w:pPr>
        <w:ind w:left="90" w:right="141" w:firstLine="903"/>
        <w:rPr>
          <w:rFonts w:cs="Arial"/>
          <w:szCs w:val="24"/>
        </w:rPr>
      </w:pPr>
      <w:r>
        <w:rPr>
          <w:rFonts w:cs="Arial"/>
          <w:szCs w:val="24"/>
        </w:rPr>
        <w:t xml:space="preserve">O presente trabalho constitui uma etapa importante na identificação de anomalias construtivas em redes de águas pluviais através de método não destrutivo, utilizando a vídeo inspeção robotizada para apoio em projetos, localizado em Área operacional de teste (Figura 1.1).  </w:t>
      </w:r>
    </w:p>
    <w:p w:rsidR="00B70369" w:rsidP="00CF4922" w:rsidRDefault="003D3FEA" w14:paraId="62E84945" w14:textId="3302DED1">
      <w:pPr>
        <w:pStyle w:val="Ttulo1Metr"/>
        <w:numPr>
          <w:ilvl w:val="0"/>
          <w:numId w:val="0"/>
        </w:numPr>
        <w:spacing w:before="0" w:line="360" w:lineRule="auto"/>
        <w:ind w:left="90" w:right="141" w:firstLine="52"/>
        <w:jc w:val="center"/>
        <w:rPr>
          <w:rFonts w:cs="Arial"/>
          <w:b w:val="0"/>
          <w:caps w:val="0"/>
          <w:sz w:val="24"/>
          <w:szCs w:val="24"/>
        </w:rPr>
      </w:pPr>
      <w:r>
        <w:rPr>
          <w:rFonts w:cs="Arial"/>
          <w:b w:val="0"/>
          <w:caps w:val="0"/>
          <w:noProof/>
          <w:sz w:val="24"/>
          <w:szCs w:val="24"/>
        </w:rPr>
        <w:drawing>
          <wp:inline distT="0" distB="0" distL="0" distR="0" wp14:anchorId="102AC69B" wp14:editId="5E01C058">
            <wp:extent cx="6646467" cy="4856480"/>
            <wp:effectExtent l="19050" t="19050" r="20955" b="20320"/>
            <wp:docPr id="84628616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86163" name="Imagem 846286163"/>
                    <pic:cNvPicPr/>
                  </pic:nvPicPr>
                  <pic:blipFill>
                    <a:blip r:embed="Rd368db578d4741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467" cy="4856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70369" w:rsidP="00CF4922" w:rsidRDefault="00CF4922" w14:paraId="044FCF16" w14:textId="7A5F9641">
      <w:pPr>
        <w:jc w:val="center"/>
        <w:rPr>
          <w:szCs w:val="24"/>
        </w:rPr>
      </w:pPr>
      <w:r w:rsidRPr="00E67E50">
        <w:rPr>
          <w:szCs w:val="24"/>
        </w:rPr>
        <w:t>Figura 1.1 –</w:t>
      </w:r>
      <w:r w:rsidRPr="00E67E50" w:rsidR="006F7742">
        <w:rPr>
          <w:szCs w:val="24"/>
        </w:rPr>
        <w:t xml:space="preserve"> </w:t>
      </w:r>
      <w:r w:rsidRPr="00E67E50" w:rsidR="00090214">
        <w:rPr>
          <w:szCs w:val="24"/>
        </w:rPr>
        <w:t>Locais</w:t>
      </w:r>
      <w:r w:rsidRPr="00E67E50" w:rsidR="004B351B">
        <w:rPr>
          <w:szCs w:val="24"/>
        </w:rPr>
        <w:t xml:space="preserve"> inspecionad</w:t>
      </w:r>
      <w:r w:rsidRPr="00E67E50" w:rsidR="00090214">
        <w:rPr>
          <w:szCs w:val="24"/>
        </w:rPr>
        <w:t>o</w:t>
      </w:r>
      <w:r w:rsidRPr="00E67E50" w:rsidR="004B351B">
        <w:rPr>
          <w:szCs w:val="24"/>
        </w:rPr>
        <w:t>s</w:t>
      </w:r>
      <w:r w:rsidR="004B351B">
        <w:rPr>
          <w:szCs w:val="24"/>
        </w:rPr>
        <w:t>.</w:t>
      </w:r>
    </w:p>
    <w:p w:rsidR="00707904" w:rsidP="00707904" w:rsidRDefault="00707904" w14:paraId="0D045DDD" w14:textId="77777777">
      <w:pPr>
        <w:ind w:left="90" w:right="141" w:firstLine="903"/>
        <w:rPr>
          <w:rFonts w:cs="Arial"/>
          <w:szCs w:val="24"/>
        </w:rPr>
      </w:pPr>
    </w:p>
    <w:p w:rsidR="004B351B" w:rsidP="004B351B" w:rsidRDefault="004B351B" w14:paraId="4F5F96F7" w14:textId="6B3755F5">
      <w:pPr>
        <w:ind w:left="90" w:right="141" w:firstLine="903"/>
        <w:rPr>
          <w:b/>
          <w:caps/>
          <w:szCs w:val="24"/>
        </w:rPr>
      </w:pPr>
      <w:r>
        <w:rPr>
          <w:rFonts w:cs="Arial"/>
          <w:szCs w:val="24"/>
        </w:rPr>
        <w:t xml:space="preserve">Sendo assim, os serviços realizados, bem como os resultados obtidos são apresentados neste relatório. Os serviços supracitados representam aproximadamente 123,45 metros de rede de águas pluviais investigadas.</w:t>
      </w:r>
    </w:p>
    <w:p w:rsidR="00F27DED" w:rsidP="00F27DED" w:rsidRDefault="00F27DED" w14:paraId="139E720E" w14:textId="6866EB59">
      <w:pPr>
        <w:ind w:left="90" w:right="141" w:firstLine="903"/>
        <w:rPr>
          <w:rFonts w:cs="Arial"/>
          <w:szCs w:val="24"/>
        </w:rPr>
      </w:pPr>
      <w:r>
        <w:rPr>
          <w:rFonts w:cs="Arial"/>
          <w:szCs w:val="24"/>
        </w:rPr>
        <w:t xml:space="preserve"> </w:t>
      </w:r>
    </w:p>
    <w:p w:rsidRPr="00645345" w:rsidR="004B351B" w:rsidP="004B351B" w:rsidRDefault="004B351B" w14:paraId="6F2CB0D6" w14:textId="77777777">
      <w:pPr>
        <w:pStyle w:val="a"/>
        <w:numPr>
          <w:ilvl w:val="0"/>
          <w:numId w:val="24"/>
        </w:numPr>
        <w:tabs>
          <w:tab w:val="clear" w:pos="288"/>
          <w:tab w:val="clear" w:pos="1008"/>
          <w:tab w:val="clear" w:pos="1728"/>
          <w:tab w:val="clear" w:pos="2996"/>
          <w:tab w:val="left" w:pos="360"/>
          <w:tab w:val="num" w:pos="720"/>
          <w:tab w:val="left" w:pos="1134"/>
          <w:tab w:val="num" w:pos="3988"/>
        </w:tabs>
        <w:spacing w:before="0" w:line="360" w:lineRule="auto"/>
        <w:ind w:left="0" w:right="30" w:firstLine="0"/>
        <w:rPr>
          <w:rFonts w:ascii="Arial" w:hAnsi="Arial" w:cs="Arial"/>
          <w:b/>
          <w:i/>
          <w:caps/>
          <w:sz w:val="24"/>
          <w:szCs w:val="24"/>
        </w:rPr>
      </w:pPr>
      <w:r>
        <w:rPr>
          <w:rFonts w:ascii="Arial" w:hAnsi="Arial" w:cs="Arial"/>
          <w:b/>
          <w:i/>
          <w:caps/>
          <w:sz w:val="24"/>
          <w:szCs w:val="24"/>
        </w:rPr>
        <w:lastRenderedPageBreak/>
        <w:t>EQUIPAMENTOS UTILIZADOS</w:t>
      </w:r>
    </w:p>
    <w:p w:rsidR="004B351B" w:rsidP="004B351B" w:rsidRDefault="004B351B" w14:paraId="2088E4F3" w14:textId="7777777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  <w:r w:rsidRPr="0021678E">
        <w:rPr>
          <w:rFonts w:ascii="Arial" w:hAnsi="Arial"/>
          <w:szCs w:val="20"/>
        </w:rPr>
        <w:t xml:space="preserve">Desenvolvido para atender nossos clientes, </w:t>
      </w:r>
      <w:r>
        <w:rPr>
          <w:rFonts w:ascii="Arial" w:hAnsi="Arial"/>
          <w:szCs w:val="20"/>
        </w:rPr>
        <w:t>nossos robôs</w:t>
      </w:r>
      <w:r w:rsidRPr="0021678E">
        <w:rPr>
          <w:rFonts w:ascii="Arial" w:hAnsi="Arial"/>
          <w:szCs w:val="20"/>
        </w:rPr>
        <w:t xml:space="preserve"> tem mostrado excelentes </w:t>
      </w:r>
      <w:r w:rsidRPr="005B5BFC">
        <w:rPr>
          <w:rFonts w:ascii="Arial" w:hAnsi="Arial"/>
          <w:szCs w:val="20"/>
        </w:rPr>
        <w:t>resultados em investigações diversas.</w:t>
      </w:r>
      <w:r w:rsidRPr="0021678E">
        <w:rPr>
          <w:rFonts w:ascii="Arial" w:hAnsi="Arial"/>
          <w:szCs w:val="20"/>
        </w:rPr>
        <w:t xml:space="preserve"> </w:t>
      </w:r>
    </w:p>
    <w:p w:rsidR="00F10440" w:rsidP="00F10440" w:rsidRDefault="00F10440" w14:paraId="1CF69F20" w14:textId="7777777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</w:p>
    <w:p w:rsidR="00F10440" w:rsidP="00F10440" w:rsidRDefault="00F10440" w14:paraId="3A85AFBD" w14:textId="65BCF45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  <w:r w:rsidRPr="00D80C59">
        <w:rPr>
          <w:rFonts w:ascii="Arial" w:hAnsi="Arial"/>
          <w:szCs w:val="20"/>
        </w:rPr>
        <w:t xml:space="preserve">O endoscópio industrial é adequado para inspecionar o gasoduto, esgoto, duto de ar, tanque, subaquático e outros ambientes escuros, verificar as rachaduras internas, corrosão, solda, </w:t>
      </w:r>
      <w:r>
        <w:rPr>
          <w:rFonts w:ascii="Arial" w:hAnsi="Arial"/>
          <w:szCs w:val="20"/>
        </w:rPr>
        <w:t>p</w:t>
      </w:r>
      <w:r w:rsidRPr="00D80C59">
        <w:rPr>
          <w:rFonts w:ascii="Arial" w:hAnsi="Arial"/>
          <w:szCs w:val="20"/>
        </w:rPr>
        <w:t>lugues e outras circunstâncias incomuns</w:t>
      </w:r>
      <w:r>
        <w:rPr>
          <w:rFonts w:ascii="Arial" w:hAnsi="Arial"/>
          <w:szCs w:val="20"/>
        </w:rPr>
        <w:t>.</w:t>
      </w:r>
    </w:p>
    <w:p w:rsidR="00F10440" w:rsidP="00F10440" w:rsidRDefault="00F10440" w14:paraId="35B3B622" w14:textId="7777777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  <w:r>
        <w:rPr>
          <w:rFonts w:ascii="Arial" w:hAnsi="Arial"/>
          <w:szCs w:val="20"/>
        </w:rPr>
        <w:t>Foi utilizada a sonda de vídeo</w:t>
      </w:r>
      <w:r w:rsidRPr="001B05F6">
        <w:rPr>
          <w:rFonts w:ascii="Arial" w:hAnsi="Arial"/>
          <w:szCs w:val="20"/>
        </w:rPr>
        <w:t xml:space="preserve"> </w:t>
      </w:r>
      <w:r>
        <w:rPr>
          <w:rFonts w:ascii="Arial" w:hAnsi="Arial"/>
          <w:szCs w:val="20"/>
        </w:rPr>
        <w:t xml:space="preserve">com </w:t>
      </w:r>
      <w:r w:rsidRPr="001B05F6">
        <w:rPr>
          <w:rFonts w:ascii="Arial" w:hAnsi="Arial"/>
          <w:szCs w:val="20"/>
        </w:rPr>
        <w:t>9 polegada</w:t>
      </w:r>
      <w:r>
        <w:rPr>
          <w:rFonts w:ascii="Arial" w:hAnsi="Arial"/>
          <w:szCs w:val="20"/>
        </w:rPr>
        <w:t>s,</w:t>
      </w:r>
      <w:r w:rsidRPr="001B05F6">
        <w:rPr>
          <w:rFonts w:ascii="Arial" w:hAnsi="Arial"/>
          <w:szCs w:val="20"/>
        </w:rPr>
        <w:t xml:space="preserve"> 8GB </w:t>
      </w:r>
      <w:r>
        <w:rPr>
          <w:rFonts w:ascii="Arial" w:hAnsi="Arial"/>
          <w:szCs w:val="20"/>
        </w:rPr>
        <w:t>g</w:t>
      </w:r>
      <w:r w:rsidRPr="001B05F6">
        <w:rPr>
          <w:rFonts w:ascii="Arial" w:hAnsi="Arial"/>
          <w:szCs w:val="20"/>
        </w:rPr>
        <w:t xml:space="preserve">ravação, </w:t>
      </w:r>
      <w:r>
        <w:rPr>
          <w:rFonts w:ascii="Arial" w:hAnsi="Arial"/>
          <w:szCs w:val="20"/>
        </w:rPr>
        <w:t>com e</w:t>
      </w:r>
      <w:r w:rsidRPr="001B05F6">
        <w:rPr>
          <w:rFonts w:ascii="Arial" w:hAnsi="Arial"/>
          <w:szCs w:val="20"/>
        </w:rPr>
        <w:t xml:space="preserve">ndoscópio </w:t>
      </w:r>
      <w:r>
        <w:rPr>
          <w:rFonts w:ascii="Arial" w:hAnsi="Arial"/>
          <w:szCs w:val="20"/>
        </w:rPr>
        <w:t>i</w:t>
      </w:r>
      <w:r w:rsidRPr="001B05F6">
        <w:rPr>
          <w:rFonts w:ascii="Arial" w:hAnsi="Arial"/>
          <w:szCs w:val="20"/>
        </w:rPr>
        <w:t xml:space="preserve">ndustrial </w:t>
      </w:r>
      <w:r>
        <w:rPr>
          <w:rFonts w:ascii="Arial" w:hAnsi="Arial"/>
          <w:szCs w:val="20"/>
        </w:rPr>
        <w:t>d</w:t>
      </w:r>
      <w:r w:rsidRPr="001B05F6">
        <w:rPr>
          <w:rFonts w:ascii="Arial" w:hAnsi="Arial"/>
          <w:szCs w:val="20"/>
        </w:rPr>
        <w:t xml:space="preserve">e </w:t>
      </w:r>
      <w:r>
        <w:rPr>
          <w:rFonts w:ascii="Arial" w:hAnsi="Arial"/>
          <w:szCs w:val="20"/>
        </w:rPr>
        <w:t>e</w:t>
      </w:r>
      <w:r w:rsidRPr="001B05F6">
        <w:rPr>
          <w:rFonts w:ascii="Arial" w:hAnsi="Arial"/>
          <w:szCs w:val="20"/>
        </w:rPr>
        <w:t xml:space="preserve">sgoto </w:t>
      </w:r>
      <w:r>
        <w:rPr>
          <w:rFonts w:ascii="Arial" w:hAnsi="Arial"/>
          <w:szCs w:val="20"/>
        </w:rPr>
        <w:t>com</w:t>
      </w:r>
      <w:r w:rsidRPr="001B05F6">
        <w:rPr>
          <w:rFonts w:ascii="Arial" w:hAnsi="Arial"/>
          <w:szCs w:val="20"/>
        </w:rPr>
        <w:t xml:space="preserve"> 23</w:t>
      </w:r>
      <w:r>
        <w:rPr>
          <w:rFonts w:ascii="Arial" w:hAnsi="Arial"/>
          <w:szCs w:val="20"/>
        </w:rPr>
        <w:t xml:space="preserve"> mm e c</w:t>
      </w:r>
      <w:r w:rsidRPr="001B05F6">
        <w:rPr>
          <w:rFonts w:ascii="Arial" w:hAnsi="Arial"/>
          <w:szCs w:val="20"/>
        </w:rPr>
        <w:t xml:space="preserve">abo </w:t>
      </w:r>
      <w:r>
        <w:rPr>
          <w:rFonts w:ascii="Arial" w:hAnsi="Arial"/>
          <w:szCs w:val="20"/>
        </w:rPr>
        <w:t>com 2</w:t>
      </w:r>
      <w:r w:rsidRPr="001B05F6">
        <w:rPr>
          <w:rFonts w:ascii="Arial" w:hAnsi="Arial"/>
          <w:szCs w:val="20"/>
        </w:rPr>
        <w:t>00 metros</w:t>
      </w:r>
      <w:r>
        <w:rPr>
          <w:rFonts w:ascii="Arial" w:hAnsi="Arial"/>
          <w:szCs w:val="20"/>
        </w:rPr>
        <w:t xml:space="preserve"> de capacidade (Figura 2.1).</w:t>
      </w:r>
    </w:p>
    <w:p w:rsidR="00F10440" w:rsidP="00F10440" w:rsidRDefault="00F10440" w14:paraId="4A5F1356" w14:textId="77777777">
      <w:pPr>
        <w:pStyle w:val="font8"/>
        <w:spacing w:before="0" w:beforeAutospacing="0" w:after="0" w:afterAutospacing="0" w:line="360" w:lineRule="auto"/>
        <w:jc w:val="center"/>
        <w:textAlignment w:val="baseline"/>
        <w:rPr>
          <w:rFonts w:ascii="Arial" w:hAnsi="Arial"/>
          <w:szCs w:val="20"/>
        </w:rPr>
      </w:pPr>
    </w:p>
    <w:p w:rsidR="00F10440" w:rsidP="00F10440" w:rsidRDefault="00F10440" w14:paraId="3C75B40B" w14:textId="77777777">
      <w:pPr>
        <w:pStyle w:val="font8"/>
        <w:spacing w:before="0" w:beforeAutospacing="0" w:after="0" w:afterAutospacing="0" w:line="360" w:lineRule="auto"/>
        <w:jc w:val="center"/>
        <w:textAlignment w:val="baseline"/>
        <w:rPr>
          <w:rFonts w:ascii="Arial" w:hAnsi="Arial"/>
          <w:szCs w:val="20"/>
        </w:rPr>
      </w:pPr>
      <w:r w:rsidRPr="001B05F6">
        <w:rPr>
          <w:rFonts w:ascii="Arial" w:hAnsi="Arial"/>
          <w:noProof/>
          <w:szCs w:val="20"/>
        </w:rPr>
        <w:drawing>
          <wp:inline distT="0" distB="0" distL="0" distR="0" wp14:anchorId="5A56E870" wp14:editId="531FF384">
            <wp:extent cx="3535680" cy="3535680"/>
            <wp:effectExtent l="133350" t="114300" r="140970" b="160020"/>
            <wp:docPr id="965891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91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5789" cy="353578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10440" w:rsidP="00F10440" w:rsidRDefault="00F10440" w14:paraId="0A88CFC2" w14:textId="77777777">
      <w:pPr>
        <w:pStyle w:val="font8"/>
        <w:spacing w:before="0" w:beforeAutospacing="0" w:after="0" w:afterAutospacing="0" w:line="360" w:lineRule="auto"/>
        <w:jc w:val="center"/>
        <w:textAlignment w:val="baseline"/>
        <w:rPr>
          <w:rFonts w:ascii="Arial" w:hAnsi="Arial"/>
          <w:szCs w:val="20"/>
        </w:rPr>
      </w:pPr>
      <w:r>
        <w:rPr>
          <w:rFonts w:ascii="Arial" w:hAnsi="Arial"/>
          <w:szCs w:val="20"/>
        </w:rPr>
        <w:t>Figura 2.1 – Endoscópio.</w:t>
      </w:r>
    </w:p>
    <w:p w:rsidR="00F10440" w:rsidP="00F10440" w:rsidRDefault="00F10440" w14:paraId="3D96FD13" w14:textId="7777777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  <w:r w:rsidRPr="0021678E">
        <w:rPr>
          <w:rFonts w:ascii="Arial" w:hAnsi="Arial"/>
          <w:szCs w:val="20"/>
        </w:rPr>
        <w:t>​</w:t>
      </w:r>
    </w:p>
    <w:p w:rsidR="00F10440" w:rsidP="00F10440" w:rsidRDefault="00F10440" w14:paraId="64779333" w14:textId="3982392A">
      <w:pPr>
        <w:widowControl w:val="0"/>
        <w:ind w:left="143" w:right="141" w:firstLine="903"/>
        <w:rPr>
          <w:b/>
          <w:sz w:val="22"/>
          <w:szCs w:val="22"/>
        </w:rPr>
      </w:pPr>
      <w:r w:rsidRPr="0021678E">
        <w:t>Seu uso é recomendando para tubulações e/ou dutos a p</w:t>
      </w:r>
      <w:r w:rsidR="00F73EB1">
        <w:t>a</w:t>
      </w:r>
      <w:r w:rsidRPr="0021678E">
        <w:t xml:space="preserve">rtir de </w:t>
      </w:r>
      <w:r>
        <w:rPr>
          <w:u w:val="single"/>
        </w:rPr>
        <w:t>25</w:t>
      </w:r>
      <w:r w:rsidRPr="0094660C">
        <w:rPr>
          <w:u w:val="single"/>
        </w:rPr>
        <w:t xml:space="preserve"> mm de diâmetro</w:t>
      </w:r>
      <w:r>
        <w:rPr>
          <w:u w:val="single"/>
        </w:rPr>
        <w:t xml:space="preserve"> ou área de difícil acesso</w:t>
      </w:r>
      <w:r w:rsidRPr="00924915">
        <w:t>.</w:t>
      </w:r>
    </w:p>
    <w:p w:rsidR="00F10440" w:rsidP="004B351B" w:rsidRDefault="00F10440" w14:paraId="4DD3342E" w14:textId="7777777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</w:p>
    <w:p w:rsidR="004B351B" w:rsidP="004B351B" w:rsidRDefault="004B351B" w14:paraId="31E7BAF7" w14:textId="7777777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</w:p>
    <w:p w:rsidR="004B351B" w:rsidP="004B351B" w:rsidRDefault="004B351B" w14:paraId="3EC404A3" w14:textId="257DA31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  <w:r>
        <w:rPr>
          <w:rFonts w:ascii="Arial" w:hAnsi="Arial"/>
          <w:szCs w:val="20"/>
        </w:rPr>
        <w:lastRenderedPageBreak/>
        <w:t>Para diâmetros de até 400 mm foi utilizado o robô BUG (Figura 2.</w:t>
      </w:r>
      <w:r w:rsidR="00F10440">
        <w:rPr>
          <w:rFonts w:ascii="Arial" w:hAnsi="Arial"/>
          <w:szCs w:val="20"/>
        </w:rPr>
        <w:t>2</w:t>
      </w:r>
      <w:r>
        <w:rPr>
          <w:rFonts w:ascii="Arial" w:hAnsi="Arial"/>
          <w:szCs w:val="20"/>
        </w:rPr>
        <w:t>).</w:t>
      </w:r>
    </w:p>
    <w:p w:rsidR="004B351B" w:rsidP="004B351B" w:rsidRDefault="004B351B" w14:paraId="00F2AA33" w14:textId="77777777">
      <w:pPr>
        <w:pStyle w:val="font8"/>
        <w:spacing w:before="0" w:beforeAutospacing="0" w:after="0" w:afterAutospacing="0" w:line="360" w:lineRule="auto"/>
        <w:jc w:val="center"/>
        <w:textAlignment w:val="baseline"/>
        <w:rPr>
          <w:rFonts w:ascii="Arial" w:hAnsi="Arial"/>
          <w:szCs w:val="20"/>
        </w:rPr>
      </w:pPr>
      <w:r>
        <w:rPr>
          <w:rFonts w:ascii="Arial" w:hAnsi="Arial"/>
          <w:noProof/>
          <w:szCs w:val="20"/>
        </w:rPr>
        <w:drawing>
          <wp:inline distT="0" distB="0" distL="0" distR="0" wp14:anchorId="2074092A" wp14:editId="1E904A8E">
            <wp:extent cx="3768090" cy="2119664"/>
            <wp:effectExtent l="133350" t="114300" r="156210" b="147320"/>
            <wp:docPr id="87274555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45553" name="Imagem 8727455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466" cy="213112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4B351B" w:rsidP="004B351B" w:rsidRDefault="004B351B" w14:paraId="787816DA" w14:textId="25643375">
      <w:pPr>
        <w:pStyle w:val="font8"/>
        <w:spacing w:before="0" w:beforeAutospacing="0" w:after="0" w:afterAutospacing="0" w:line="360" w:lineRule="auto"/>
        <w:jc w:val="center"/>
        <w:textAlignment w:val="baseline"/>
        <w:rPr>
          <w:rFonts w:ascii="Arial" w:hAnsi="Arial"/>
          <w:szCs w:val="20"/>
        </w:rPr>
      </w:pPr>
      <w:r>
        <w:rPr>
          <w:rFonts w:ascii="Arial" w:hAnsi="Arial"/>
          <w:szCs w:val="20"/>
        </w:rPr>
        <w:t>Figura 2.</w:t>
      </w:r>
      <w:r w:rsidR="00F10440">
        <w:rPr>
          <w:rFonts w:ascii="Arial" w:hAnsi="Arial"/>
          <w:szCs w:val="20"/>
        </w:rPr>
        <w:t>2</w:t>
      </w:r>
      <w:r>
        <w:rPr>
          <w:rFonts w:ascii="Arial" w:hAnsi="Arial"/>
          <w:szCs w:val="20"/>
        </w:rPr>
        <w:t xml:space="preserve"> – Robô BUG.</w:t>
      </w:r>
    </w:p>
    <w:p w:rsidR="004B351B" w:rsidP="004B351B" w:rsidRDefault="004B351B" w14:paraId="3211AF78" w14:textId="7777777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</w:p>
    <w:p w:rsidR="00F10440" w:rsidP="004B351B" w:rsidRDefault="00F10440" w14:paraId="4D3833E8" w14:textId="77777777">
      <w:pPr>
        <w:pStyle w:val="Corpodetexto"/>
        <w:kinsoku w:val="0"/>
        <w:overflowPunct w:val="0"/>
        <w:spacing w:before="0" w:after="0"/>
        <w:ind w:left="0" w:right="81"/>
        <w:jc w:val="center"/>
        <w:rPr>
          <w:rFonts w:cs="Arial"/>
        </w:rPr>
      </w:pPr>
    </w:p>
    <w:p w:rsidR="00F10440" w:rsidP="008773F3" w:rsidRDefault="00F10440" w14:paraId="6A356CC1" w14:textId="77777777">
      <w:pPr>
        <w:pStyle w:val="Corpodetexto"/>
        <w:kinsoku w:val="0"/>
        <w:overflowPunct w:val="0"/>
        <w:spacing w:before="0" w:after="0"/>
        <w:ind w:left="0" w:right="81"/>
        <w:jc w:val="center"/>
      </w:pPr>
    </w:p>
    <w:p w:rsidRPr="00645345" w:rsidR="00645345" w:rsidP="00645345" w:rsidRDefault="00645345" w14:paraId="6E2FA7AC" w14:textId="77777777">
      <w:pPr>
        <w:pStyle w:val="a"/>
        <w:numPr>
          <w:ilvl w:val="0"/>
          <w:numId w:val="24"/>
        </w:numPr>
        <w:tabs>
          <w:tab w:val="clear" w:pos="288"/>
          <w:tab w:val="clear" w:pos="1008"/>
          <w:tab w:val="clear" w:pos="1728"/>
          <w:tab w:val="clear" w:pos="2996"/>
          <w:tab w:val="left" w:pos="360"/>
          <w:tab w:val="num" w:pos="720"/>
          <w:tab w:val="left" w:pos="1134"/>
          <w:tab w:val="num" w:pos="3988"/>
        </w:tabs>
        <w:spacing w:before="0" w:line="360" w:lineRule="auto"/>
        <w:ind w:left="0" w:right="30" w:firstLine="0"/>
        <w:rPr>
          <w:rFonts w:ascii="Arial" w:hAnsi="Arial" w:cs="Arial"/>
          <w:b/>
          <w:i/>
          <w:caps/>
          <w:sz w:val="24"/>
          <w:szCs w:val="24"/>
        </w:rPr>
      </w:pPr>
      <w:r w:rsidRPr="00645345">
        <w:rPr>
          <w:rFonts w:ascii="Arial" w:hAnsi="Arial" w:cs="Arial"/>
          <w:b/>
          <w:i/>
          <w:caps/>
          <w:sz w:val="24"/>
          <w:szCs w:val="24"/>
        </w:rPr>
        <w:lastRenderedPageBreak/>
        <w:t>DESENVOLVIMENTO DOS SERVIÇOS</w:t>
      </w:r>
    </w:p>
    <w:p w:rsidR="002F7C14" w:rsidP="00645345" w:rsidRDefault="002F7C14" w14:paraId="493CF921" w14:textId="77777777">
      <w:pPr>
        <w:pStyle w:val="Textoembloco"/>
        <w:tabs>
          <w:tab w:val="left" w:pos="1080"/>
        </w:tabs>
        <w:spacing w:before="0" w:after="0"/>
        <w:ind w:left="142" w:right="-108" w:firstLine="709"/>
        <w:rPr>
          <w:rFonts w:cs="Arial"/>
          <w:szCs w:val="24"/>
        </w:rPr>
      </w:pPr>
    </w:p>
    <w:p w:rsidR="00A85298" w:rsidP="00A85298" w:rsidRDefault="00A85298" w14:paraId="7251BAA7" w14:textId="3F0A6B78">
      <w:pPr>
        <w:pStyle w:val="Textoembloco"/>
        <w:tabs>
          <w:tab w:val="left" w:pos="1080"/>
        </w:tabs>
        <w:spacing w:before="0" w:after="0"/>
        <w:ind w:left="142" w:right="-108" w:firstLine="709"/>
        <w:rPr>
          <w:rFonts w:cs="Arial"/>
          <w:szCs w:val="24"/>
        </w:rPr>
      </w:pPr>
      <w:r w:rsidRPr="000A4EEB">
        <w:rPr>
          <w:rFonts w:cs="Arial"/>
          <w:szCs w:val="24"/>
        </w:rPr>
        <w:t>Os serviço</w:t>
      </w:r>
      <w:r>
        <w:rPr>
          <w:rFonts w:cs="Arial"/>
          <w:szCs w:val="24"/>
        </w:rPr>
        <w:t xml:space="preserve">s prestados foram </w:t>
      </w:r>
      <w:r w:rsidRPr="000A4EEB">
        <w:rPr>
          <w:rFonts w:cs="Arial"/>
          <w:szCs w:val="24"/>
        </w:rPr>
        <w:t>realizados</w:t>
      </w:r>
      <w:r w:rsidR="00862DC9">
        <w:rPr>
          <w:rFonts w:cs="Arial"/>
          <w:szCs w:val="24"/>
        </w:rPr>
        <w:t xml:space="preserve"> </w:t>
      </w:r>
      <w:r w:rsidR="000C1C41">
        <w:rPr>
          <w:rFonts w:cs="Arial"/>
          <w:szCs w:val="24"/>
        </w:rPr>
        <w:t xml:space="preserve">no mês de </w:t>
      </w:r>
      <w:r w:rsidR="004D5EE5">
        <w:rPr>
          <w:rFonts w:cs="Arial"/>
          <w:szCs w:val="24"/>
        </w:rPr>
        <w:t>ju</w:t>
      </w:r>
      <w:r w:rsidR="00862DC9">
        <w:rPr>
          <w:rFonts w:cs="Arial"/>
          <w:szCs w:val="24"/>
        </w:rPr>
        <w:t>lho</w:t>
      </w:r>
      <w:r>
        <w:rPr>
          <w:rFonts w:cs="Arial"/>
          <w:szCs w:val="24"/>
        </w:rPr>
        <w:t>, com o intuito de investigar a rede de águas pluviais e verificas as condições internas das tubulações.</w:t>
      </w:r>
    </w:p>
    <w:p w:rsidR="002F7C14" w:rsidP="00A85298" w:rsidRDefault="00A85298" w14:paraId="7BA9A1F0" w14:textId="181664A4">
      <w:pPr>
        <w:ind w:firstLine="709"/>
        <w:rPr>
          <w:rFonts w:cs="Arial"/>
          <w:szCs w:val="24"/>
        </w:rPr>
      </w:pPr>
      <w:r>
        <w:rPr>
          <w:rFonts w:cs="Arial"/>
          <w:szCs w:val="24"/>
        </w:rPr>
        <w:t xml:space="preserve">Para a visualização interna das redes de águas pluviais foram inspecionadas internamente as tubulações que eram alvo desta investigação, cujos diâmetros variaram nas seguintes medidas: 400 mm, 600 mm e 1000 mm (Figuras 3.1 a 3.4).</w:t>
      </w:r>
    </w:p>
    <w:p w:rsidR="00E00A8F" w:rsidP="002F7C14" w:rsidRDefault="00E00A8F" w14:paraId="6E2552A3" w14:textId="77777777">
      <w:pPr>
        <w:jc w:val="center"/>
      </w:pPr>
    </w:p>
    <w:p w:rsidR="00C85026" w:rsidP="002F7C14" w:rsidRDefault="00E00A8F" w14:paraId="1A92DF09" w14:textId="75D10121">
      <w:pPr>
        <w:jc w:val="center"/>
      </w:pPr>
      <w:r>
        <w:rPr>
          <w:noProof/>
        </w:rPr>
        <w:drawing>
          <wp:inline distT="0" distB="0" distL="0" distR="0" wp14:anchorId="6E55A358" wp14:editId="5156C389">
            <wp:extent cx="1755000" cy="2340000"/>
            <wp:effectExtent l="114300" t="114300" r="150495" b="136525"/>
            <wp:docPr id="67342093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20931" name="Imagem 6734209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A57C35" wp14:editId="23A02276">
            <wp:extent cx="1755000" cy="2340000"/>
            <wp:effectExtent l="114300" t="114300" r="150495" b="136525"/>
            <wp:docPr id="122692979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29797" name="Imagem 122692979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29CBF0" wp14:editId="6CEEE3A5">
            <wp:extent cx="1755000" cy="2340000"/>
            <wp:effectExtent l="114300" t="114300" r="150495" b="136525"/>
            <wp:docPr id="38835409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54099" name="Imagem 38835409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BEEA80" wp14:editId="487934E4">
            <wp:extent cx="1755000" cy="2340000"/>
            <wp:effectExtent l="114300" t="114300" r="150495" b="136525"/>
            <wp:docPr id="79889353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93534" name="Imagem 79889353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A85298" w:rsidP="00A85298" w:rsidRDefault="00A85298" w14:paraId="292D938E" w14:textId="48C019C5">
      <w:pPr>
        <w:pStyle w:val="Textoembloco"/>
        <w:tabs>
          <w:tab w:val="left" w:pos="1080"/>
          <w:tab w:val="left" w:pos="9180"/>
        </w:tabs>
        <w:spacing w:before="0" w:after="0"/>
        <w:ind w:left="0" w:right="141"/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Figuras 3.1 </w:t>
      </w:r>
      <w:r w:rsidR="00F10440">
        <w:rPr>
          <w:rFonts w:cs="Arial"/>
          <w:szCs w:val="24"/>
        </w:rPr>
        <w:t>a</w:t>
      </w:r>
      <w:r>
        <w:rPr>
          <w:rFonts w:cs="Arial"/>
          <w:szCs w:val="24"/>
        </w:rPr>
        <w:t xml:space="preserve"> 3.</w:t>
      </w:r>
      <w:r w:rsidR="00E00A8F">
        <w:rPr>
          <w:rFonts w:cs="Arial"/>
          <w:szCs w:val="24"/>
        </w:rPr>
        <w:t>4</w:t>
      </w:r>
      <w:r>
        <w:rPr>
          <w:rFonts w:cs="Arial"/>
          <w:szCs w:val="24"/>
        </w:rPr>
        <w:t xml:space="preserve"> – Realização do procedimento de vídeo inspeção robotizada.</w:t>
      </w:r>
    </w:p>
    <w:p w:rsidR="00A85298" w:rsidP="00A85298" w:rsidRDefault="00A85298" w14:paraId="6C839F28" w14:textId="77777777">
      <w:pPr>
        <w:ind w:firstLine="709"/>
      </w:pPr>
    </w:p>
    <w:p w:rsidR="00963A55" w:rsidP="00A85298" w:rsidRDefault="00963A55" w14:paraId="112E544D" w14:textId="1474AD9B">
      <w:pPr>
        <w:ind w:firstLine="709"/>
      </w:pPr>
      <w:r>
        <w:lastRenderedPageBreak/>
        <w:t>Além disso, foram realizadas intervenções construtivas em áreas onde não era possível a visualização das redes diretamente. Para estes casos, caixas de inspeção foram instaladas, juntamente com a recomposição do solo, asfalto e/ou concreto</w:t>
      </w:r>
      <w:r w:rsidR="00C3527A">
        <w:t xml:space="preserve"> </w:t>
      </w:r>
      <w:r w:rsidRPr="000C1C41" w:rsidR="00C3527A">
        <w:rPr>
          <w:rFonts w:cs="Arial"/>
          <w:szCs w:val="24"/>
        </w:rPr>
        <w:t>(Figuras 3.</w:t>
      </w:r>
      <w:r w:rsidR="00E00A8F">
        <w:rPr>
          <w:rFonts w:cs="Arial"/>
          <w:szCs w:val="24"/>
        </w:rPr>
        <w:t>5</w:t>
      </w:r>
      <w:r w:rsidRPr="000C1C41" w:rsidR="00C3527A">
        <w:rPr>
          <w:rFonts w:cs="Arial"/>
          <w:szCs w:val="24"/>
        </w:rPr>
        <w:t xml:space="preserve"> </w:t>
      </w:r>
      <w:r w:rsidR="00C3527A">
        <w:rPr>
          <w:rFonts w:cs="Arial"/>
          <w:szCs w:val="24"/>
        </w:rPr>
        <w:t>a</w:t>
      </w:r>
      <w:r w:rsidRPr="000C1C41" w:rsidR="00C3527A">
        <w:rPr>
          <w:rFonts w:cs="Arial"/>
          <w:szCs w:val="24"/>
        </w:rPr>
        <w:t xml:space="preserve"> 3.</w:t>
      </w:r>
      <w:r w:rsidR="00E00A8F">
        <w:rPr>
          <w:rFonts w:cs="Arial"/>
          <w:szCs w:val="24"/>
        </w:rPr>
        <w:t>8</w:t>
      </w:r>
      <w:r w:rsidRPr="000C1C41" w:rsidR="00C3527A">
        <w:rPr>
          <w:rFonts w:cs="Arial"/>
          <w:szCs w:val="24"/>
        </w:rPr>
        <w:t>)</w:t>
      </w:r>
      <w:r w:rsidR="00C3527A">
        <w:rPr>
          <w:rFonts w:cs="Arial"/>
          <w:szCs w:val="24"/>
        </w:rPr>
        <w:t>.</w:t>
      </w:r>
    </w:p>
    <w:p w:rsidR="00963A55" w:rsidP="00084B17" w:rsidRDefault="00E00A8F" w14:paraId="717D0E2F" w14:textId="03B30E7B">
      <w:pPr>
        <w:jc w:val="center"/>
      </w:pPr>
      <w:r>
        <w:rPr>
          <w:noProof/>
        </w:rPr>
        <w:drawing>
          <wp:inline distT="0" distB="0" distL="0" distR="0" wp14:anchorId="56A89036" wp14:editId="059BE3A7">
            <wp:extent cx="1755000" cy="2340000"/>
            <wp:effectExtent l="114300" t="114300" r="150495" b="136525"/>
            <wp:docPr id="191638231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82317" name="Imagem 19163823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1DF5AB" wp14:editId="0957BA8A">
            <wp:extent cx="1755000" cy="2340000"/>
            <wp:effectExtent l="114300" t="114300" r="150495" b="136525"/>
            <wp:docPr id="1142311439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11439" name="Imagem 114231143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64A172" wp14:editId="1B0AD345">
            <wp:extent cx="1755000" cy="2340000"/>
            <wp:effectExtent l="114300" t="114300" r="150495" b="136525"/>
            <wp:docPr id="7529366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3663" name="Imagem 7529366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3F46C6" wp14:editId="42B45417">
            <wp:extent cx="1755000" cy="2340000"/>
            <wp:effectExtent l="114300" t="114300" r="150495" b="136525"/>
            <wp:docPr id="1199289821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89821" name="Imagem 119928982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963A55" w:rsidP="00963A55" w:rsidRDefault="00963A55" w14:paraId="74264C55" w14:textId="3057BB79">
      <w:pPr>
        <w:pStyle w:val="Textoembloco"/>
        <w:tabs>
          <w:tab w:val="left" w:pos="1080"/>
          <w:tab w:val="left" w:pos="9180"/>
        </w:tabs>
        <w:spacing w:before="0" w:after="0"/>
        <w:ind w:left="0" w:right="141"/>
        <w:jc w:val="center"/>
        <w:rPr>
          <w:rFonts w:cs="Arial"/>
          <w:szCs w:val="24"/>
        </w:rPr>
      </w:pPr>
      <w:r>
        <w:rPr>
          <w:rFonts w:cs="Arial"/>
          <w:szCs w:val="24"/>
        </w:rPr>
        <w:t>Figuras 3.</w:t>
      </w:r>
      <w:r w:rsidR="00E00A8F">
        <w:rPr>
          <w:rFonts w:cs="Arial"/>
          <w:szCs w:val="24"/>
        </w:rPr>
        <w:t>5</w:t>
      </w:r>
      <w:r>
        <w:rPr>
          <w:rFonts w:cs="Arial"/>
          <w:szCs w:val="24"/>
        </w:rPr>
        <w:t xml:space="preserve"> a 3.</w:t>
      </w:r>
      <w:r w:rsidR="00E00A8F">
        <w:rPr>
          <w:rFonts w:cs="Arial"/>
          <w:szCs w:val="24"/>
        </w:rPr>
        <w:t>8</w:t>
      </w:r>
      <w:r>
        <w:rPr>
          <w:rFonts w:cs="Arial"/>
          <w:szCs w:val="24"/>
        </w:rPr>
        <w:t xml:space="preserve"> – Realização da abertura de inspeção e posterior recomposição.</w:t>
      </w:r>
    </w:p>
    <w:p w:rsidR="00963A55" w:rsidP="00A85298" w:rsidRDefault="00963A55" w14:paraId="25B13929" w14:textId="77777777">
      <w:pPr>
        <w:ind w:firstLine="709"/>
      </w:pPr>
    </w:p>
    <w:p w:rsidR="00A85298" w:rsidP="00A85298" w:rsidRDefault="00A85298" w14:paraId="372E39D2" w14:textId="51B112E2">
      <w:pPr>
        <w:ind w:firstLine="709"/>
      </w:pPr>
      <w:r>
        <w:t>Vale informar que quanto melhor estiverem as condições internas da rede, em termos de construção, melhor será a aquisição dos dados, acarretando numa maior acurácia dos resultados obtidos em campo.</w:t>
      </w:r>
    </w:p>
    <w:p w:rsidR="00896438" w:rsidP="001402E4" w:rsidRDefault="00896438" w14:paraId="3107ED5E" w14:textId="77777777">
      <w:pPr>
        <w:pStyle w:val="Textoembloco"/>
        <w:tabs>
          <w:tab w:val="left" w:pos="1080"/>
          <w:tab w:val="left" w:pos="9180"/>
        </w:tabs>
        <w:spacing w:before="0" w:after="0"/>
        <w:ind w:left="0" w:right="141" w:firstLine="709"/>
        <w:rPr>
          <w:rFonts w:cs="Arial"/>
          <w:szCs w:val="24"/>
        </w:rPr>
      </w:pPr>
    </w:p>
    <w:p w:rsidR="001859C2" w:rsidP="001402E4" w:rsidRDefault="001859C2" w14:paraId="16BEA1F1" w14:textId="77777777">
      <w:pPr>
        <w:pStyle w:val="Textoembloco"/>
        <w:tabs>
          <w:tab w:val="left" w:pos="1080"/>
          <w:tab w:val="left" w:pos="9180"/>
        </w:tabs>
        <w:spacing w:before="0" w:after="0"/>
        <w:ind w:left="0" w:right="141" w:firstLine="709"/>
        <w:rPr>
          <w:rFonts w:cs="Arial"/>
          <w:szCs w:val="24"/>
        </w:rPr>
      </w:pPr>
    </w:p>
    <w:p w:rsidR="001859C2" w:rsidP="001402E4" w:rsidRDefault="001859C2" w14:paraId="75A64E31" w14:textId="77777777">
      <w:pPr>
        <w:pStyle w:val="Textoembloco"/>
        <w:tabs>
          <w:tab w:val="left" w:pos="1080"/>
          <w:tab w:val="left" w:pos="9180"/>
        </w:tabs>
        <w:spacing w:before="0" w:after="0"/>
        <w:ind w:left="0" w:right="141" w:firstLine="709"/>
        <w:rPr>
          <w:rFonts w:cs="Arial"/>
          <w:szCs w:val="24"/>
        </w:rPr>
      </w:pPr>
    </w:p>
    <w:p w:rsidR="00E00A8F" w:rsidP="00E00A8F" w:rsidRDefault="00E00A8F" w14:paraId="54A46B47" w14:textId="64EC456E">
      <w:pPr>
        <w:ind w:left="142" w:right="-23" w:firstLine="709"/>
        <w:rPr>
          <w:rStyle w:val="fontstyle01"/>
          <w:rFonts w:ascii="Arial" w:hAnsi="Arial" w:cs="Arial"/>
        </w:rPr>
      </w:pPr>
      <w:r>
        <w:rPr>
          <w:rFonts w:cs="Arial"/>
          <w:b/>
          <w:bCs/>
          <w:u w:val="single"/>
        </w:rPr>
        <w:t xml:space="preserve">ETAPA PERSONALIZADA DE TESTE</w:t>
      </w:r>
    </w:p>
    <w:p w:rsidR="00A85298" w:rsidP="00A85298" w:rsidRDefault="00A85298" w14:paraId="7251BAA7" w14:textId="3F0A6B78">
      <w:pPr>
        <w:pStyle w:val="Textoembloco"/>
        <w:tabs>
          <w:tab w:val="left" w:pos="1080"/>
        </w:tabs>
        <w:spacing w:before="0" w:after="0"/>
        <w:ind w:left="142" w:right="-108" w:firstLine="709"/>
        <w:rPr>
          <w:rFonts w:cs="Arial"/>
          <w:szCs w:val="24"/>
        </w:rPr>
      </w:pPr>
      <w:r>
        <w:rPr>
          <w:rFonts w:cs="Arial"/>
          <w:szCs w:val="24"/>
        </w:rPr>
        <w:t xml:space="preserve">Conteúdo livre inserido para comprovar a extensão controlada do relatório oficial.</w:t>
      </w:r>
    </w:p>
    <w:p w:rsidR="00C638C6" w:rsidP="00DC06E8" w:rsidRDefault="00C638C6" w14:paraId="4CCC76E4" w14:textId="39A47FB6">
      <w:pPr>
        <w:spacing w:line="240" w:lineRule="auto"/>
        <w:ind w:left="142" w:right="-23"/>
        <w:jc w:val="center"/>
        <w:rPr>
          <w:rFonts w:cs="Arial"/>
        </w:rPr>
      </w:pPr>
      <w:r w:rsidRPr="00C638C6">
        <w:rPr>
          <w:rFonts w:cs="Arial"/>
          <w:noProof/>
        </w:rPr>
        <w:lastRenderedPageBreak/>
        <w:drawing>
          <wp:inline distT="0" distB="0" distL="0" distR="0" wp14:anchorId="76C43F0F" wp14:editId="3961D7C4">
            <wp:extent cx="4612142" cy="2159903"/>
            <wp:effectExtent l="114300" t="114300" r="112395" b="145415"/>
            <wp:docPr id="19873381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38133" name=""/>
                    <pic:cNvPicPr/>
                  </pic:nvPicPr>
                  <pic:blipFill>
                    <a:blip r:embed="R11184edb2708486d"/>
                    <a:stretch>
                      <a:fillRect/>
                    </a:stretch>
                  </pic:blipFill>
                  <pic:spPr>
                    <a:xfrm>
                      <a:off x="0" y="0"/>
                      <a:ext cx="4612142" cy="215990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C06E8" w:rsidP="00DC06E8" w:rsidRDefault="00DC06E8" w14:paraId="25C20603" w14:textId="40914D81">
      <w:pPr>
        <w:ind w:left="142" w:right="-23"/>
        <w:jc w:val="center"/>
        <w:rPr>
          <w:rFonts w:cs="Arial"/>
        </w:rPr>
      </w:pPr>
      <w:r>
        <w:rPr>
          <w:rFonts w:cs="Arial"/>
        </w:rPr>
        <w:t xml:space="preserve">Imagem complementar – ETAPA PERSONALIZADA DE TESTE.</w:t>
      </w:r>
    </w:p>
    <w:p w:rsidRPr="00154F90" w:rsidR="002D4ADF" w:rsidP="00F322A4" w:rsidRDefault="002D4ADF" w14:paraId="7250247D" w14:textId="77777777">
      <w:pPr>
        <w:pStyle w:val="a"/>
        <w:numPr>
          <w:ilvl w:val="0"/>
          <w:numId w:val="24"/>
        </w:numPr>
        <w:tabs>
          <w:tab w:val="clear" w:pos="288"/>
          <w:tab w:val="clear" w:pos="1008"/>
          <w:tab w:val="clear" w:pos="1728"/>
          <w:tab w:val="clear" w:pos="2996"/>
          <w:tab w:val="left" w:pos="360"/>
          <w:tab w:val="num" w:pos="720"/>
          <w:tab w:val="left" w:pos="1134"/>
          <w:tab w:val="num" w:pos="3988"/>
        </w:tabs>
        <w:spacing w:before="0" w:after="0" w:line="360" w:lineRule="auto"/>
        <w:ind w:left="0" w:right="30" w:firstLine="0"/>
        <w:rPr>
          <w:rFonts w:ascii="Arial" w:hAnsi="Arial" w:cs="Arial"/>
          <w:b/>
          <w:i/>
          <w:caps/>
          <w:sz w:val="24"/>
          <w:szCs w:val="24"/>
        </w:rPr>
      </w:pPr>
      <w:r w:rsidRPr="00154F90">
        <w:rPr>
          <w:rFonts w:ascii="Arial" w:hAnsi="Arial" w:cs="Arial"/>
          <w:b/>
          <w:i/>
          <w:caps/>
          <w:sz w:val="24"/>
          <w:szCs w:val="24"/>
        </w:rPr>
        <w:t>Resultados e Conclusões</w:t>
      </w:r>
    </w:p>
    <w:p w:rsidR="00EA100E" w:rsidP="00624E6C" w:rsidRDefault="00EA100E" w14:paraId="0794BC5C" w14:textId="77777777">
      <w:pPr>
        <w:ind w:left="142" w:right="-23" w:firstLine="709"/>
        <w:rPr>
          <w:rFonts w:cs="Arial"/>
        </w:rPr>
      </w:pPr>
    </w:p>
    <w:p w:rsidR="00A85298" w:rsidP="00A85298" w:rsidRDefault="00A85298" w14:paraId="7AFCADF2" w14:textId="77777777">
      <w:pPr>
        <w:ind w:left="142" w:right="-23" w:firstLine="709"/>
        <w:rPr>
          <w:rFonts w:cs="Arial"/>
        </w:rPr>
      </w:pPr>
      <w:r w:rsidRPr="004E5FEB">
        <w:rPr>
          <w:rFonts w:cs="Arial"/>
        </w:rPr>
        <w:t>Através dos serviços executados fo</w:t>
      </w:r>
      <w:r>
        <w:rPr>
          <w:rFonts w:cs="Arial"/>
        </w:rPr>
        <w:t>i</w:t>
      </w:r>
      <w:r w:rsidRPr="004E5FEB">
        <w:rPr>
          <w:rFonts w:cs="Arial"/>
        </w:rPr>
        <w:t xml:space="preserve"> possível </w:t>
      </w:r>
      <w:r>
        <w:rPr>
          <w:rFonts w:cs="Arial"/>
        </w:rPr>
        <w:t>identificar anomalias / patologias construtivas na rede de águas pluviais em praticamente toda metragem investigada.</w:t>
      </w:r>
    </w:p>
    <w:p w:rsidR="00A85298" w:rsidP="00A85298" w:rsidRDefault="00A85298" w14:paraId="4AAA0FA1" w14:textId="77777777">
      <w:pPr>
        <w:ind w:left="142" w:right="-23" w:firstLine="709"/>
        <w:rPr>
          <w:rFonts w:cs="Arial"/>
        </w:rPr>
      </w:pPr>
      <w:r>
        <w:rPr>
          <w:rFonts w:cs="Arial"/>
        </w:rPr>
        <w:lastRenderedPageBreak/>
        <w:t>São em sua maioria listadas abaixo:</w:t>
      </w:r>
    </w:p>
    <w:p w:rsidR="00A85298" w:rsidP="00A85298" w:rsidRDefault="00A85298" w14:paraId="792670EC" w14:textId="77777777">
      <w:pPr>
        <w:ind w:left="142" w:right="-23" w:firstLine="709"/>
        <w:rPr>
          <w:rFonts w:cs="Arial"/>
        </w:rPr>
      </w:pPr>
    </w:p>
    <w:p w:rsidR="001A1F2C" w:rsidP="00A85298" w:rsidRDefault="001A1F2C" w14:paraId="43F325FA" w14:textId="77777777">
      <w:pPr>
        <w:ind w:left="142" w:right="-23" w:firstLine="709"/>
        <w:rPr>
          <w:rFonts w:cs="Arial"/>
        </w:rPr>
        <w:sectPr w:rsidR="001A1F2C" w:rsidSect="001D55E8">
          <w:headerReference w:type="default" r:id="rId29"/>
          <w:footerReference w:type="default" r:id="rId30"/>
          <w:type w:val="continuous"/>
          <w:pgSz w:w="11907" w:h="16840" w:code="9"/>
          <w:pgMar w:top="720" w:right="720" w:bottom="720" w:left="720" w:header="142" w:footer="164" w:gutter="0"/>
          <w:cols w:space="720"/>
          <w:docGrid w:linePitch="326"/>
        </w:sectPr>
      </w:pPr>
    </w:p>
    <w:p w:rsidR="00A85298" w:rsidP="00A85298" w:rsidRDefault="00A85298" w14:paraId="52C6FAFB" w14:textId="77777777">
      <w:pPr>
        <w:ind w:left="142" w:right="-23" w:firstLine="709"/>
        <w:rPr>
          <w:rFonts w:cs="Arial"/>
        </w:rPr>
      </w:pPr>
      <w:r>
        <w:rPr>
          <w:rFonts w:cs="Arial"/>
        </w:rPr>
        <w:t>- Abaulamento da geratriz superior (GS);</w:t>
      </w:r>
    </w:p>
    <w:p w:rsidR="00A85298" w:rsidP="00A85298" w:rsidRDefault="00A85298" w14:paraId="369742BB" w14:textId="77777777">
      <w:pPr>
        <w:ind w:left="142" w:right="-23" w:firstLine="709"/>
        <w:rPr>
          <w:rFonts w:cs="Arial"/>
        </w:rPr>
      </w:pPr>
      <w:r>
        <w:rPr>
          <w:rFonts w:cs="Arial"/>
        </w:rPr>
        <w:t>- Abaulamento da geratriz inferior (GI);</w:t>
      </w:r>
    </w:p>
    <w:p w:rsidR="00A85298" w:rsidP="00A85298" w:rsidRDefault="00A85298" w14:paraId="63E7C7B7" w14:textId="3D7BB661">
      <w:pPr>
        <w:ind w:left="142" w:right="-23" w:firstLine="709"/>
        <w:rPr>
          <w:rFonts w:cs="Arial"/>
        </w:rPr>
      </w:pPr>
      <w:r>
        <w:rPr>
          <w:rFonts w:cs="Arial"/>
        </w:rPr>
        <w:t>- Fissuras</w:t>
      </w:r>
      <w:r w:rsidR="00931A44">
        <w:rPr>
          <w:rFonts w:cs="Arial"/>
        </w:rPr>
        <w:t xml:space="preserve"> / Trincas</w:t>
      </w:r>
      <w:r>
        <w:rPr>
          <w:rFonts w:cs="Arial"/>
        </w:rPr>
        <w:t>;</w:t>
      </w:r>
    </w:p>
    <w:p w:rsidR="00A85298" w:rsidP="00A85298" w:rsidRDefault="00A85298" w14:paraId="4DE591C5" w14:textId="77777777">
      <w:pPr>
        <w:ind w:left="142" w:right="-23" w:firstLine="709"/>
        <w:rPr>
          <w:rFonts w:cs="Arial"/>
        </w:rPr>
      </w:pPr>
      <w:r>
        <w:rPr>
          <w:rFonts w:cs="Arial"/>
        </w:rPr>
        <w:t>- Fissuras com infiltrações;</w:t>
      </w:r>
    </w:p>
    <w:p w:rsidR="00A85298" w:rsidP="00A85298" w:rsidRDefault="00A85298" w14:paraId="7B1607AF" w14:textId="77777777">
      <w:pPr>
        <w:ind w:left="142" w:right="-23" w:firstLine="709"/>
        <w:rPr>
          <w:rFonts w:cs="Arial"/>
        </w:rPr>
      </w:pPr>
      <w:r>
        <w:rPr>
          <w:rFonts w:cs="Arial"/>
        </w:rPr>
        <w:t>- Junção de rede com infiltração;</w:t>
      </w:r>
    </w:p>
    <w:p w:rsidR="00A85298" w:rsidP="00A85298" w:rsidRDefault="00A85298" w14:paraId="1731AB9A" w14:textId="77777777">
      <w:pPr>
        <w:ind w:left="142" w:right="-23" w:firstLine="709"/>
        <w:rPr>
          <w:rFonts w:cs="Arial"/>
        </w:rPr>
      </w:pPr>
      <w:r>
        <w:rPr>
          <w:rFonts w:cs="Arial"/>
        </w:rPr>
        <w:t>- Junção de rede deformada;</w:t>
      </w:r>
    </w:p>
    <w:p w:rsidR="00A85298" w:rsidP="00A85298" w:rsidRDefault="00A85298" w14:paraId="6791037E" w14:textId="77777777">
      <w:pPr>
        <w:ind w:left="142" w:right="-23" w:firstLine="709"/>
        <w:rPr>
          <w:rFonts w:cs="Arial"/>
        </w:rPr>
      </w:pPr>
      <w:r>
        <w:rPr>
          <w:rFonts w:cs="Arial"/>
        </w:rPr>
        <w:t>- Junção abaulada;</w:t>
      </w:r>
    </w:p>
    <w:p w:rsidR="00A85298" w:rsidP="00A85298" w:rsidRDefault="00A85298" w14:paraId="413FDCBA" w14:textId="77777777">
      <w:pPr>
        <w:ind w:left="142" w:right="-23" w:firstLine="709"/>
        <w:rPr>
          <w:rFonts w:cs="Arial"/>
        </w:rPr>
      </w:pPr>
      <w:r>
        <w:rPr>
          <w:rFonts w:cs="Arial"/>
        </w:rPr>
        <w:t>- Obstruções na rede;</w:t>
      </w:r>
    </w:p>
    <w:p w:rsidR="00613851" w:rsidP="00A85298" w:rsidRDefault="00613851" w14:paraId="26037B45" w14:textId="0D30BA84">
      <w:pPr>
        <w:ind w:left="142" w:right="-23" w:firstLine="709"/>
        <w:rPr>
          <w:rFonts w:cs="Arial"/>
        </w:rPr>
      </w:pPr>
      <w:r>
        <w:rPr>
          <w:rFonts w:cs="Arial"/>
        </w:rPr>
        <w:t>- Rede assoreada;</w:t>
      </w:r>
    </w:p>
    <w:p w:rsidR="00A85298" w:rsidP="00A85298" w:rsidRDefault="00A85298" w14:paraId="4A03B13F" w14:textId="77777777">
      <w:pPr>
        <w:ind w:left="142" w:right="-23" w:firstLine="709"/>
        <w:rPr>
          <w:rFonts w:cs="Arial"/>
        </w:rPr>
      </w:pPr>
      <w:r>
        <w:rPr>
          <w:rFonts w:cs="Arial"/>
        </w:rPr>
        <w:t>- Rede colapsada.</w:t>
      </w:r>
    </w:p>
    <w:p w:rsidR="001A1F2C" w:rsidP="00A85298" w:rsidRDefault="001A1F2C" w14:paraId="6204C734" w14:textId="77777777">
      <w:pPr>
        <w:ind w:left="142" w:right="-23" w:firstLine="709"/>
        <w:rPr>
          <w:rFonts w:cs="Arial"/>
        </w:rPr>
        <w:sectPr w:rsidR="001A1F2C" w:rsidSect="001A1F2C">
          <w:type w:val="continuous"/>
          <w:pgSz w:w="11907" w:h="16840" w:code="9"/>
          <w:pgMar w:top="720" w:right="720" w:bottom="720" w:left="720" w:header="142" w:footer="164" w:gutter="0"/>
          <w:cols w:space="283" w:num="2"/>
          <w:docGrid w:linePitch="326"/>
        </w:sectPr>
      </w:pPr>
    </w:p>
    <w:p w:rsidR="00A85298" w:rsidP="00A85298" w:rsidRDefault="00A85298" w14:paraId="0AB3AA63" w14:textId="77777777">
      <w:pPr>
        <w:ind w:left="142" w:right="-23" w:firstLine="709"/>
        <w:rPr>
          <w:rFonts w:cs="Arial"/>
        </w:rPr>
      </w:pPr>
    </w:p>
    <w:p w:rsidR="00A85298" w:rsidP="00A85298" w:rsidRDefault="00A85298" w14:paraId="6C1DFEB0" w14:textId="77777777">
      <w:pPr>
        <w:ind w:left="142" w:right="-23" w:firstLine="709"/>
        <w:rPr>
          <w:rFonts w:cs="Arial"/>
        </w:rPr>
      </w:pPr>
      <w:r>
        <w:rPr>
          <w:rFonts w:cs="Arial"/>
        </w:rPr>
        <w:t xml:space="preserve">A seguir, serão apresentados os detalhes e imagens resultantes do procedimento de vídeo inspeção interna sobre as anomalias listadas acima por trecho investigado. É sugerida a leitura em conjunto com a planta e tabela anexa a este relatório para facilitar a localização destes pontos. </w:t>
      </w:r>
    </w:p>
    <w:p w:rsidR="00A85298" w:rsidP="00A85298" w:rsidRDefault="00A85298" w14:paraId="55C084B9" w14:textId="77777777">
      <w:pPr>
        <w:ind w:left="142" w:right="-23" w:firstLine="709"/>
        <w:rPr>
          <w:rFonts w:cs="Arial"/>
        </w:rPr>
      </w:pPr>
      <w:r>
        <w:rPr>
          <w:rFonts w:cs="Arial"/>
        </w:rPr>
        <w:t>As anomalias estão descritas e indicadas entre parênteses conforme tabela.</w:t>
      </w:r>
    </w:p>
    <w:p w:rsidR="00A85298" w:rsidP="00A85298" w:rsidRDefault="00A85298" w14:paraId="55B07E81" w14:textId="77777777">
      <w:pPr>
        <w:ind w:left="142" w:right="-23" w:firstLine="709"/>
        <w:rPr>
          <w:rFonts w:cs="Arial"/>
        </w:rPr>
      </w:pPr>
      <w:r>
        <w:rPr>
          <w:rFonts w:cs="Arial"/>
        </w:rPr>
        <w:t>Em alguns pontos da filmagem podem ocorrer ruídos e perdas de sinal e/ou cor causados pela água em contato com o cabo de controle e conexões ou por estiramentos do mesmo causados pelos obstáculos contidos nas tubulações.</w:t>
      </w:r>
    </w:p>
    <w:p w:rsidR="00E00A8F" w:rsidP="00A85298" w:rsidRDefault="00E00A8F" w14:paraId="04F1027D" w14:textId="77777777">
      <w:pPr>
        <w:ind w:left="142" w:right="-23" w:firstLine="709"/>
        <w:rPr>
          <w:rFonts w:cs="Arial"/>
        </w:rPr>
      </w:pPr>
    </w:p>
    <w:p w:rsidR="00E00A8F" w:rsidP="00E00A8F" w:rsidRDefault="00E00A8F" w14:paraId="54A46B47" w14:textId="64EC456E">
      <w:pPr>
        <w:ind w:left="142" w:right="-23" w:firstLine="709"/>
        <w:rPr>
          <w:rStyle w:val="fontstyle01"/>
          <w:rFonts w:ascii="Arial" w:hAnsi="Arial" w:cs="Arial"/>
        </w:rPr>
      </w:pPr>
      <w:r>
        <w:rPr>
          <w:rFonts w:cs="Arial"/>
          <w:b/>
          <w:bCs/>
          <w:u w:val="single"/>
        </w:rPr>
        <w:t xml:space="preserve">RUA TESTE</w:t>
      </w:r>
    </w:p>
    <w:p w:rsidR="00C638C6" w:rsidP="00C638C6" w:rsidRDefault="00C638C6" w14:paraId="2444DEB1" w14:textId="45427E32">
      <w:pPr>
        <w:ind w:left="142" w:right="-23" w:firstLine="709"/>
        <w:rPr>
          <w:rStyle w:val="fontstyle01"/>
          <w:rFonts w:ascii="Arial" w:hAnsi="Arial" w:cs="Arial"/>
          <w:u w:val="single"/>
        </w:rPr>
      </w:pPr>
      <w:r>
        <w:rPr>
          <w:rStyle w:val="fontstyle01"/>
          <w:rFonts w:ascii="Arial" w:hAnsi="Arial" w:cs="Arial"/>
          <w:u w:val="single"/>
        </w:rPr>
        <w:t xml:space="preserve">TRECHO 01 – REDE 600 mm</w:t>
      </w:r>
    </w:p>
    <w:p w:rsidR="00C638C6" w:rsidP="00C638C6" w:rsidRDefault="00C638C6" w14:paraId="66A0683E" w14:textId="63D55B49">
      <w:pPr>
        <w:ind w:left="142" w:right="-23" w:firstLine="709"/>
        <w:rPr>
          <w:rFonts w:cs="Arial"/>
        </w:rPr>
      </w:pPr>
      <w:r>
        <w:rPr>
          <w:rFonts w:cs="Arial"/>
        </w:rPr>
        <w:t xml:space="preserve">- Ocorrência técnica de teste 1 a 8 metros do início da filmagem (Figura 4.1).</w:t>
      </w:r>
    </w:p>
    <w:p w:rsidR="00C638C6" w:rsidP="00C638C6" w:rsidRDefault="00C638C6" w14:paraId="66A0683E" w14:textId="63D55B49">
      <w:pPr>
        <w:ind w:left="142" w:right="-23" w:firstLine="709"/>
        <w:rPr>
          <w:rFonts w:cs="Arial"/>
        </w:rPr>
      </w:pPr>
      <w:r>
        <w:rPr>
          <w:rFonts w:cs="Arial"/>
        </w:rPr>
        <w:t xml:space="preserve">- Ocorrência técnica de teste 2 a 16 metros do início da filmagem (Figura 4.2).</w:t>
      </w:r>
    </w:p>
    <w:p w:rsidR="00C638C6" w:rsidP="00C638C6" w:rsidRDefault="00C638C6" w14:paraId="66A0683E" w14:textId="63D55B49">
      <w:pPr>
        <w:ind w:left="142" w:right="-23" w:firstLine="709"/>
        <w:rPr>
          <w:rFonts w:cs="Arial"/>
        </w:rPr>
      </w:pPr>
      <w:r>
        <w:rPr>
          <w:rFonts w:cs="Arial"/>
        </w:rPr>
        <w:t xml:space="preserve">- Ocorrência técnica de teste 3 a 24 metros do início da filmagem (Figura 4.3).</w:t>
      </w:r>
    </w:p>
    <w:p w:rsidR="00C638C6" w:rsidP="00DC06E8" w:rsidRDefault="00C638C6" w14:paraId="4CCC76E4" w14:textId="39A47FB6">
      <w:pPr>
        <w:spacing w:line="240" w:lineRule="auto"/>
        <w:ind w:left="142" w:right="-23"/>
        <w:jc w:val="center"/>
        <w:rPr>
          <w:rFonts w:cs="Arial"/>
        </w:rPr>
      </w:pPr>
      <w:r w:rsidRPr="00C638C6">
        <w:rPr>
          <w:rFonts w:cs="Arial"/>
          <w:noProof/>
        </w:rPr>
        <w:lastRenderedPageBreak/>
        <w:drawing>
          <wp:inline distT="0" distB="0" distL="0" distR="0" wp14:anchorId="76C43F0F" wp14:editId="3961D7C4">
            <wp:extent cx="4612142" cy="2160000"/>
            <wp:effectExtent l="114300" t="114300" r="112395" b="145415"/>
            <wp:docPr id="19873381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381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2142" cy="216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C06E8" w:rsidP="00DC06E8" w:rsidRDefault="00DC06E8" w14:paraId="25C20603" w14:textId="40914D81">
      <w:pPr>
        <w:ind w:left="142" w:right="-23"/>
        <w:jc w:val="center"/>
        <w:rPr>
          <w:rFonts w:cs="Arial"/>
        </w:rPr>
      </w:pPr>
      <w:r>
        <w:rPr>
          <w:rFonts w:cs="Arial"/>
        </w:rPr>
        <w:t xml:space="preserve">Figura 4.1 – Evidência da ocorrência técnica de teste 1.</w:t>
      </w:r>
    </w:p>
    <w:p w:rsidR="00DC06E8" w:rsidP="00C638C6" w:rsidRDefault="00DC06E8" w14:paraId="1705802F" w14:textId="5DE189E1">
      <w:pPr>
        <w:ind w:left="142" w:right="-23"/>
        <w:jc w:val="center"/>
        <w:rPr>
          <w:rFonts w:cs="Arial"/>
        </w:rPr>
      </w:pPr>
      <w:r w:rsidRPr="00DC06E8">
        <w:rPr>
          <w:rFonts w:cs="Arial"/>
          <w:noProof/>
        </w:rPr>
        <w:drawing>
          <wp:inline distT="0" distB="0" distL="0" distR="0" wp14:anchorId="30735E25" wp14:editId="50F68AAD">
            <wp:extent cx="4640542" cy="2160000"/>
            <wp:effectExtent l="114300" t="114300" r="103505" b="145415"/>
            <wp:docPr id="3953555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555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0542" cy="216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C06E8" w:rsidP="00DC06E8" w:rsidRDefault="00DC06E8" w14:paraId="25C20603" w14:textId="40914D81">
      <w:pPr>
        <w:ind w:left="142" w:right="-23"/>
        <w:jc w:val="center"/>
        <w:rPr>
          <w:rFonts w:cs="Arial"/>
        </w:rPr>
      </w:pPr>
      <w:r>
        <w:rPr>
          <w:rFonts w:cs="Arial"/>
        </w:rPr>
        <w:t xml:space="preserve">Figura 4.2 – Evidência da ocorrência técnica de teste 2.</w:t>
      </w:r>
    </w:p>
    <w:p w:rsidR="00DC06E8" w:rsidP="00C638C6" w:rsidRDefault="00DC06E8" w14:paraId="06316A1A" w14:textId="447E3939">
      <w:pPr>
        <w:ind w:left="142" w:right="-23"/>
        <w:jc w:val="center"/>
        <w:rPr>
          <w:rFonts w:cs="Arial"/>
        </w:rPr>
      </w:pPr>
      <w:r w:rsidRPr="00DC06E8">
        <w:rPr>
          <w:rFonts w:cs="Arial"/>
          <w:noProof/>
        </w:rPr>
        <w:drawing>
          <wp:inline distT="0" distB="0" distL="0" distR="0" wp14:anchorId="396610DB" wp14:editId="3650E42A">
            <wp:extent cx="4688660" cy="2160000"/>
            <wp:effectExtent l="114300" t="114300" r="112395" b="145415"/>
            <wp:docPr id="14978967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967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8660" cy="216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C06E8" w:rsidP="00DC06E8" w:rsidRDefault="00DC06E8" w14:paraId="25C20603" w14:textId="40914D81">
      <w:pPr>
        <w:ind w:left="142" w:right="-23"/>
        <w:jc w:val="center"/>
        <w:rPr>
          <w:rFonts w:cs="Arial"/>
        </w:rPr>
      </w:pPr>
      <w:r>
        <w:rPr>
          <w:rFonts w:cs="Arial"/>
        </w:rPr>
        <w:t xml:space="preserve">Figura 4.3 – Evidência da ocorrência técnica de teste 3.</w:t>
      </w:r>
    </w:p>
    <w:p w:rsidR="00665084" w:rsidP="002219A7" w:rsidRDefault="00665084" w14:paraId="2CF0AE1F" w14:textId="77777777">
      <w:pPr>
        <w:ind w:left="142" w:right="-23"/>
        <w:jc w:val="center"/>
        <w:rPr>
          <w:rFonts w:cs="Arial"/>
          <w:b/>
          <w:bCs/>
        </w:rPr>
      </w:pPr>
    </w:p>
    <w:p w:rsidR="002922C6" w:rsidP="00066CDB" w:rsidRDefault="002922C6" w14:paraId="5C56C936" w14:textId="77777777">
      <w:pPr>
        <w:ind w:left="142" w:right="-23" w:firstLine="709"/>
        <w:rPr>
          <w:rStyle w:val="fontstyle01"/>
          <w:rFonts w:ascii="Arial" w:hAnsi="Arial" w:cs="Arial"/>
        </w:rPr>
      </w:pPr>
    </w:p>
    <w:p w:rsidR="00B7732B" w:rsidP="00B7732B" w:rsidRDefault="00B7732B" w14:paraId="3CC795F4" w14:textId="77777777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FF30117" wp14:editId="287DBA81">
            <wp:extent cx="2443480" cy="434975"/>
            <wp:effectExtent l="0" t="0" r="0" b="0"/>
            <wp:docPr id="3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m 8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48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32B" w:rsidP="00B7732B" w:rsidRDefault="00B7732B" w14:paraId="4FD07B1B" w14:textId="7777777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Felipe França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          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</w:p>
    <w:p w:rsidR="00B7732B" w:rsidP="00B7732B" w:rsidRDefault="00B7732B" w14:paraId="0C0FABA7" w14:textId="77777777">
      <w:pPr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  <w:t>Engenheiro Civil</w:t>
      </w:r>
    </w:p>
    <w:p w:rsidR="00B7732B" w:rsidP="00B7732B" w:rsidRDefault="00B7732B" w14:paraId="5038EE46" w14:textId="77777777">
      <w:pPr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  <w:t>CREA: 5069912165</w:t>
      </w:r>
      <w:r>
        <w:rPr>
          <w:rFonts w:asciiTheme="minorHAnsi" w:hAnsiTheme="minorHAnsi" w:cstheme="minorHAnsi"/>
          <w:i/>
        </w:rPr>
        <w:tab/>
      </w:r>
    </w:p>
    <w:p w:rsidRPr="00047DEE" w:rsidR="00DB44C1" w:rsidP="00496076" w:rsidRDefault="00B7732B" w14:paraId="76C0B0D3" w14:textId="44F70E61">
      <w:pPr>
        <w:rPr>
          <w:szCs w:val="24"/>
        </w:rPr>
      </w:pPr>
      <w:proofErr w:type="spellStart"/>
      <w:r>
        <w:rPr>
          <w:rFonts w:asciiTheme="minorHAnsi" w:hAnsiTheme="minorHAnsi" w:cstheme="minorHAnsi"/>
          <w:b/>
        </w:rPr>
        <w:t>Geofran</w:t>
      </w:r>
      <w:proofErr w:type="spellEnd"/>
      <w:r>
        <w:rPr>
          <w:rFonts w:asciiTheme="minorHAnsi" w:hAnsiTheme="minorHAnsi" w:cstheme="minorHAnsi"/>
          <w:b/>
        </w:rPr>
        <w:t xml:space="preserve"> Engenharia</w:t>
      </w:r>
    </w:p>
    <w:sectPr w:rsidRPr="00047DEE" w:rsidR="00DB44C1" w:rsidSect="001D55E8">
      <w:type w:val="continuous"/>
      <w:pgSz w:w="11907" w:h="16840" w:code="9"/>
      <w:pgMar w:top="720" w:right="720" w:bottom="720" w:left="720" w:header="142" w:footer="1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51253" w14:textId="77777777" w:rsidR="00234CB6" w:rsidRDefault="00234CB6">
      <w:r>
        <w:separator/>
      </w:r>
    </w:p>
  </w:endnote>
  <w:endnote w:type="continuationSeparator" w:id="0">
    <w:p w14:paraId="47B0AF48" w14:textId="77777777" w:rsidR="00234CB6" w:rsidRDefault="00234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7C0AE" w14:textId="16C3EB6B" w:rsidR="0093561D" w:rsidRDefault="001D55E8" w:rsidP="0093561D">
    <w:pPr>
      <w:pStyle w:val="Rodap"/>
    </w:pPr>
    <w:r>
      <mc:AlternateContent>
        <mc:Choice Requires="wps">
          <w:drawing>
            <wp:anchor distT="17145" distB="15875" distL="15875" distR="15875" simplePos="0" relativeHeight="251662848" behindDoc="1" locked="0" layoutInCell="0" allowOverlap="1" wp14:anchorId="3524EC32" wp14:editId="36283D21">
              <wp:simplePos x="0" y="0"/>
              <wp:positionH relativeFrom="column">
                <wp:posOffset>-922020</wp:posOffset>
              </wp:positionH>
              <wp:positionV relativeFrom="paragraph">
                <wp:posOffset>199390</wp:posOffset>
              </wp:positionV>
              <wp:extent cx="7912100" cy="635"/>
              <wp:effectExtent l="19050" t="19050" r="12700" b="37465"/>
              <wp:wrapNone/>
              <wp:docPr id="491265436" name="Conector de Seta Reta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7912100" cy="635"/>
                      </a:xfrm>
                      <a:prstGeom prst="straightConnector1">
                        <a:avLst/>
                      </a:prstGeom>
                      <a:noFill/>
                      <a:ln w="31680">
                        <a:solidFill>
                          <a:srgbClr val="F79646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2018B8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3" o:spid="_x0000_s1026" type="#_x0000_t32" style="position:absolute;margin-left:-72.6pt;margin-top:15.7pt;width:623pt;height:.05pt;flip:x;z-index:-251653632;visibility:visible;mso-wrap-style:square;mso-width-percent:0;mso-height-percent:0;mso-wrap-distance-left:1.25pt;mso-wrap-distance-top:1.35pt;mso-wrap-distance-right:1.25pt;mso-wrap-distance-bottom:1.25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" o:allowincell="f" strokecolor="#f79646" strokeweight=".88mm">
              <o:lock v:ext="edit" shapetype="f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4896" behindDoc="1" locked="0" layoutInCell="0" allowOverlap="1" wp14:anchorId="1CA37899" wp14:editId="11439CD4">
              <wp:simplePos x="0" y="0"/>
              <wp:positionH relativeFrom="page">
                <wp:posOffset>429260</wp:posOffset>
              </wp:positionH>
              <wp:positionV relativeFrom="paragraph">
                <wp:posOffset>312420</wp:posOffset>
              </wp:positionV>
              <wp:extent cx="6696710" cy="393065"/>
              <wp:effectExtent l="0" t="0" r="8890" b="16510"/>
              <wp:wrapSquare wrapText="bothSides"/>
              <wp:docPr id="1407270622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96710" cy="39306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0139066" w14:textId="02132752" w:rsidR="0093561D" w:rsidRPr="0093561D" w:rsidRDefault="0093561D" w:rsidP="0093561D">
                          <w:pPr>
                            <w:pStyle w:val="Rodap"/>
                            <w:jc w:val="center"/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</w:pP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 xml:space="preserve">Avenida </w:t>
                          </w:r>
                          <w:r w:rsidR="00454952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>Anápolis, 100 –</w:t>
                          </w: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 xml:space="preserve"> </w:t>
                          </w:r>
                          <w:r w:rsidR="00454952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>Bethaville I –</w:t>
                          </w: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 xml:space="preserve"> Barueri – SP / Tel. 55 (11) 4552-2078</w:t>
                          </w:r>
                        </w:p>
                        <w:p w14:paraId="79976999" w14:textId="77777777" w:rsidR="0093561D" w:rsidRPr="0093561D" w:rsidRDefault="0093561D" w:rsidP="0093561D">
                          <w:pPr>
                            <w:pStyle w:val="Rodap"/>
                            <w:jc w:val="center"/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</w:pP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>Cel. 55 (11) 94747-2482/ 55 (11) 94715-4200</w:t>
                          </w:r>
                        </w:p>
                        <w:p w14:paraId="40BB1CE6" w14:textId="77777777" w:rsidR="0093561D" w:rsidRPr="0093561D" w:rsidRDefault="0093561D" w:rsidP="0093561D">
                          <w:pPr>
                            <w:pStyle w:val="Rodap"/>
                            <w:jc w:val="center"/>
                            <w:rPr>
                              <w:caps w:val="0"/>
                              <w:sz w:val="28"/>
                            </w:rPr>
                          </w:pP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 xml:space="preserve">E-mail: </w:t>
                          </w:r>
                          <w:hyperlink r:id="rId1">
                            <w:r w:rsidRPr="0093561D">
                              <w:rPr>
                                <w:rStyle w:val="Hyperlink"/>
                                <w:rFonts w:ascii="Arial" w:hAnsi="Arial" w:cs="Arial"/>
                                <w:caps w:val="0"/>
                                <w:sz w:val="18"/>
                                <w:szCs w:val="16"/>
                              </w:rPr>
                              <w:t>contato@geofranengenharia.com.br</w:t>
                            </w:r>
                          </w:hyperlink>
                        </w:p>
                        <w:p w14:paraId="65508961" w14:textId="77777777" w:rsidR="0093561D" w:rsidRPr="0093561D" w:rsidRDefault="0093561D" w:rsidP="0093561D">
                          <w:pPr>
                            <w:pStyle w:val="Rodap"/>
                            <w:jc w:val="center"/>
                            <w:rPr>
                              <w:rFonts w:ascii="Arial" w:hAnsi="Arial" w:cs="Arial"/>
                              <w:caps w:val="0"/>
                              <w:color w:val="0000FF"/>
                              <w:sz w:val="18"/>
                              <w:szCs w:val="16"/>
                              <w:u w:val="single"/>
                            </w:rPr>
                          </w:pP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 xml:space="preserve"> Site: </w:t>
                          </w: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0000FF"/>
                              <w:sz w:val="18"/>
                              <w:szCs w:val="16"/>
                              <w:u w:val="single"/>
                            </w:rPr>
                            <w:t>www.geofranengenharia.com.br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A37899" id="Retângulo 1" o:spid="_x0000_s1026" style="position:absolute;margin-left:33.8pt;margin-top:24.6pt;width:527.3pt;height:30.95pt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" o:allowincell="f" filled="f" stroked="f" strokeweight="0">
              <v:textbox inset="0,0,0,0">
                <w:txbxContent>
                  <w:p w14:paraId="30139066" w14:textId="02132752" w:rsidR="0093561D" w:rsidRPr="0093561D" w:rsidRDefault="0093561D" w:rsidP="0093561D">
                    <w:pPr>
                      <w:pStyle w:val="Rodap"/>
                      <w:jc w:val="center"/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</w:pP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 xml:space="preserve">Avenida </w:t>
                    </w:r>
                    <w:r w:rsidR="00454952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>Anápolis, 100 –</w:t>
                    </w: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 xml:space="preserve"> </w:t>
                    </w:r>
                    <w:r w:rsidR="00454952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>Bethaville I –</w:t>
                    </w: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 xml:space="preserve"> Barueri – SP / Tel. 55 (11) 4552-2078</w:t>
                    </w:r>
                  </w:p>
                  <w:p w14:paraId="79976999" w14:textId="77777777" w:rsidR="0093561D" w:rsidRPr="0093561D" w:rsidRDefault="0093561D" w:rsidP="0093561D">
                    <w:pPr>
                      <w:pStyle w:val="Rodap"/>
                      <w:jc w:val="center"/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</w:pP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>Cel. 55 (11) 94747-2482/ 55 (11) 94715-4200</w:t>
                    </w:r>
                  </w:p>
                  <w:p w14:paraId="40BB1CE6" w14:textId="77777777" w:rsidR="0093561D" w:rsidRPr="0093561D" w:rsidRDefault="0093561D" w:rsidP="0093561D">
                    <w:pPr>
                      <w:pStyle w:val="Rodap"/>
                      <w:jc w:val="center"/>
                      <w:rPr>
                        <w:caps w:val="0"/>
                        <w:sz w:val="28"/>
                      </w:rPr>
                    </w:pP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 xml:space="preserve">E-mail: </w:t>
                    </w:r>
                    <w:hyperlink r:id="rId2">
                      <w:r w:rsidRPr="0093561D">
                        <w:rPr>
                          <w:rStyle w:val="Hyperlink"/>
                          <w:rFonts w:ascii="Arial" w:hAnsi="Arial" w:cs="Arial"/>
                          <w:caps w:val="0"/>
                          <w:sz w:val="18"/>
                          <w:szCs w:val="16"/>
                        </w:rPr>
                        <w:t>contato@geofranengenharia.com.br</w:t>
                      </w:r>
                    </w:hyperlink>
                  </w:p>
                  <w:p w14:paraId="65508961" w14:textId="77777777" w:rsidR="0093561D" w:rsidRPr="0093561D" w:rsidRDefault="0093561D" w:rsidP="0093561D">
                    <w:pPr>
                      <w:pStyle w:val="Rodap"/>
                      <w:jc w:val="center"/>
                      <w:rPr>
                        <w:rFonts w:ascii="Arial" w:hAnsi="Arial" w:cs="Arial"/>
                        <w:caps w:val="0"/>
                        <w:color w:val="0000FF"/>
                        <w:sz w:val="18"/>
                        <w:szCs w:val="16"/>
                        <w:u w:val="single"/>
                      </w:rPr>
                    </w:pP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 xml:space="preserve"> Site: </w:t>
                    </w: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0000FF"/>
                        <w:sz w:val="18"/>
                        <w:szCs w:val="16"/>
                        <w:u w:val="single"/>
                      </w:rPr>
                      <w:t>www.geofranengenharia.com.br</w:t>
                    </w:r>
                  </w:p>
                </w:txbxContent>
              </v:textbox>
              <w10:wrap type="square" anchorx="page"/>
            </v:rect>
          </w:pict>
        </mc:Fallback>
      </mc:AlternateContent>
    </w:r>
  </w:p>
  <w:p w14:paraId="58A7B704" w14:textId="560EF46D" w:rsidR="0093561D" w:rsidRDefault="0093561D" w:rsidP="0093561D">
    <w:pPr>
      <w:pStyle w:val="Rodap"/>
    </w:pPr>
    <w:r>
      <mc:AlternateContent>
        <mc:Choice Requires="wps">
          <w:drawing>
            <wp:anchor distT="7620" distB="6350" distL="6985" distR="6985" simplePos="0" relativeHeight="251663872" behindDoc="1" locked="0" layoutInCell="0" allowOverlap="1" wp14:anchorId="05026FD3" wp14:editId="52644354">
              <wp:simplePos x="0" y="0"/>
              <wp:positionH relativeFrom="column">
                <wp:posOffset>-566420</wp:posOffset>
              </wp:positionH>
              <wp:positionV relativeFrom="paragraph">
                <wp:posOffset>697865</wp:posOffset>
              </wp:positionV>
              <wp:extent cx="7658100" cy="635"/>
              <wp:effectExtent l="0" t="0" r="0" b="18415"/>
              <wp:wrapNone/>
              <wp:docPr id="1836364347" name="Conector de Seta Ret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58100" cy="635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FABF8F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6A28C1" id="Conector de Seta Reta 2" o:spid="_x0000_s1026" type="#_x0000_t32" style="position:absolute;margin-left:-44.6pt;margin-top:54.95pt;width:603pt;height:.05pt;z-index:-251652608;visibility:visible;mso-wrap-style:square;mso-width-percent:0;mso-height-percent:0;mso-wrap-distance-left:.55pt;mso-wrap-distance-top:.6pt;mso-wrap-distance-right:.55pt;mso-wrap-distance-bottom:.5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" o:allowincell="f" strokecolor="#fabf8f" strokeweight=".35mm">
              <o:lock v:ext="edit" shapetype="f"/>
            </v:shape>
          </w:pict>
        </mc:Fallback>
      </mc:AlternateContent>
    </w:r>
  </w:p>
  <w:p w14:paraId="3E006598" w14:textId="38B253A7" w:rsidR="00A20D8C" w:rsidRPr="0093561D" w:rsidRDefault="00A20D8C" w:rsidP="0093561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AB763" w14:textId="77777777" w:rsidR="00234CB6" w:rsidRDefault="00234CB6">
      <w:r>
        <w:separator/>
      </w:r>
    </w:p>
  </w:footnote>
  <w:footnote w:type="continuationSeparator" w:id="0">
    <w:p w14:paraId="6C71B960" w14:textId="77777777" w:rsidR="00234CB6" w:rsidRDefault="00234C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CBEA6" w14:textId="77777777" w:rsidR="0093561D" w:rsidRDefault="0093561D" w:rsidP="00BD2B61">
    <w:pPr>
      <w:pStyle w:val="Cabealho"/>
      <w:jc w:val="left"/>
    </w:pPr>
  </w:p>
  <w:p w14:paraId="23855A20" w14:textId="5CA24A9D" w:rsidR="0093561D" w:rsidRDefault="0093561D" w:rsidP="0093561D">
    <w:r>
      <w:rPr>
        <w:noProof/>
      </w:rPr>
      <mc:AlternateContent>
        <mc:Choice Requires="wps">
          <w:drawing>
            <wp:anchor distT="6350" distB="7620" distL="6350" distR="6985" simplePos="0" relativeHeight="251660800" behindDoc="1" locked="0" layoutInCell="0" allowOverlap="1" wp14:anchorId="6335D6B0" wp14:editId="237A0BB6">
              <wp:simplePos x="0" y="0"/>
              <wp:positionH relativeFrom="column">
                <wp:posOffset>-661670</wp:posOffset>
              </wp:positionH>
              <wp:positionV relativeFrom="paragraph">
                <wp:posOffset>-186055</wp:posOffset>
              </wp:positionV>
              <wp:extent cx="7658100" cy="635"/>
              <wp:effectExtent l="0" t="0" r="0" b="18415"/>
              <wp:wrapNone/>
              <wp:docPr id="1397691185" name="Conector de Seta Reta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58100" cy="635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FABF8F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5B07E4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5" o:spid="_x0000_s1026" type="#_x0000_t32" style="position:absolute;margin-left:-52.1pt;margin-top:-14.65pt;width:603pt;height:.05pt;z-index:-251655680;visibility:visible;mso-wrap-style:square;mso-width-percent:0;mso-height-percent:0;mso-wrap-distance-left:.5pt;mso-wrap-distance-top:.5pt;mso-wrap-distance-right:.55pt;mso-wrap-distance-bottom:.6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" o:allowincell="f" strokecolor="#fabf8f" strokeweight=".35mm">
              <o:lock v:ext="edit" shapetype="f"/>
            </v:shape>
          </w:pict>
        </mc:Fallback>
      </mc:AlternateContent>
    </w:r>
    <w:r w:rsidR="00E60867">
      <w:rPr>
        <w:noProof/>
      </w:rPr>
      <w:drawing>
        <wp:inline distT="0" distB="0" distL="0" distR="0" wp14:anchorId="59154845" wp14:editId="388E0E1A">
          <wp:extent cx="2446479" cy="654685"/>
          <wp:effectExtent l="0" t="0" r="0" b="0"/>
          <wp:docPr id="353069203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069203" name="Imagem 3530692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2089" cy="6561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tab/>
    </w:r>
  </w:p>
  <w:sdt>
    <w:sdtPr>
      <w:rPr>
        <w:sz w:val="20"/>
      </w:rPr>
      <w:id w:val="1549522251"/>
      <w:docPartObj>
        <w:docPartGallery w:val="Page Numbers (Top of Page)"/>
        <w:docPartUnique/>
      </w:docPartObj>
    </w:sdtPr>
    <w:sdtContent>
      <w:p w14:paraId="4DDF46C1" w14:textId="77777777" w:rsidR="0093561D" w:rsidRPr="001D55E8" w:rsidRDefault="0093561D" w:rsidP="0093561D">
        <w:pPr>
          <w:pStyle w:val="Cabealho"/>
          <w:jc w:val="right"/>
          <w:rPr>
            <w:sz w:val="20"/>
          </w:rPr>
        </w:pPr>
        <w:r w:rsidRPr="001D55E8">
          <w:rPr>
            <w:sz w:val="20"/>
          </w:rPr>
          <w:t xml:space="preserve">Página </w:t>
        </w:r>
        <w:r w:rsidRPr="001D55E8">
          <w:rPr>
            <w:b/>
            <w:bCs/>
            <w:sz w:val="20"/>
          </w:rPr>
          <w:fldChar w:fldCharType="begin"/>
        </w:r>
        <w:r w:rsidRPr="001D55E8">
          <w:rPr>
            <w:b/>
            <w:bCs/>
            <w:sz w:val="20"/>
          </w:rPr>
          <w:instrText xml:space="preserve"> PAGE </w:instrText>
        </w:r>
        <w:r w:rsidRPr="001D55E8">
          <w:rPr>
            <w:b/>
            <w:bCs/>
            <w:sz w:val="20"/>
          </w:rPr>
          <w:fldChar w:fldCharType="separate"/>
        </w:r>
        <w:r w:rsidRPr="001D55E8">
          <w:rPr>
            <w:b/>
            <w:bCs/>
            <w:sz w:val="20"/>
          </w:rPr>
          <w:t>1</w:t>
        </w:r>
        <w:r w:rsidRPr="001D55E8">
          <w:rPr>
            <w:b/>
            <w:bCs/>
            <w:sz w:val="20"/>
          </w:rPr>
          <w:fldChar w:fldCharType="end"/>
        </w:r>
        <w:r w:rsidRPr="001D55E8">
          <w:rPr>
            <w:sz w:val="20"/>
          </w:rPr>
          <w:t xml:space="preserve"> de </w:t>
        </w:r>
        <w:r w:rsidRPr="001D55E8">
          <w:rPr>
            <w:b/>
            <w:bCs/>
            <w:sz w:val="20"/>
          </w:rPr>
          <w:fldChar w:fldCharType="begin"/>
        </w:r>
        <w:r w:rsidRPr="001D55E8">
          <w:rPr>
            <w:b/>
            <w:bCs/>
            <w:sz w:val="20"/>
          </w:rPr>
          <w:instrText xml:space="preserve"> NUMPAGES </w:instrText>
        </w:r>
        <w:r w:rsidRPr="001D55E8">
          <w:rPr>
            <w:b/>
            <w:bCs/>
            <w:sz w:val="20"/>
          </w:rPr>
          <w:fldChar w:fldCharType="separate"/>
        </w:r>
        <w:r w:rsidRPr="001D55E8">
          <w:rPr>
            <w:b/>
            <w:bCs/>
            <w:sz w:val="20"/>
          </w:rPr>
          <w:t>58</w:t>
        </w:r>
        <w:r w:rsidRPr="001D55E8">
          <w:rPr>
            <w:b/>
            <w:bCs/>
            <w:sz w:val="20"/>
          </w:rPr>
          <w:fldChar w:fldCharType="end"/>
        </w:r>
      </w:p>
    </w:sdtContent>
  </w:sdt>
  <w:p w14:paraId="09AA3EBF" w14:textId="77777777" w:rsidR="0093561D" w:rsidRDefault="0093561D" w:rsidP="0093561D">
    <w:pPr>
      <w:pStyle w:val="Cabealho"/>
    </w:pPr>
    <w:r>
      <w:rPr>
        <w:noProof/>
      </w:rPr>
      <mc:AlternateContent>
        <mc:Choice Requires="wps">
          <w:drawing>
            <wp:anchor distT="17145" distB="15875" distL="16510" distR="15875" simplePos="0" relativeHeight="251659776" behindDoc="1" locked="0" layoutInCell="0" allowOverlap="1" wp14:anchorId="4B72E06C" wp14:editId="11187152">
              <wp:simplePos x="0" y="0"/>
              <wp:positionH relativeFrom="column">
                <wp:posOffset>-763270</wp:posOffset>
              </wp:positionH>
              <wp:positionV relativeFrom="paragraph">
                <wp:posOffset>46990</wp:posOffset>
              </wp:positionV>
              <wp:extent cx="7912100" cy="635"/>
              <wp:effectExtent l="19050" t="19050" r="0" b="18415"/>
              <wp:wrapNone/>
              <wp:docPr id="1963029098" name="Conector de Seta Reta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7912100" cy="635"/>
                      </a:xfrm>
                      <a:prstGeom prst="straightConnector1">
                        <a:avLst/>
                      </a:prstGeom>
                      <a:noFill/>
                      <a:ln w="31680">
                        <a:solidFill>
                          <a:srgbClr val="F79646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C4FE9D" id="Conector de Seta Reta 4" o:spid="_x0000_s1026" type="#_x0000_t32" style="position:absolute;margin-left:-60.1pt;margin-top:3.7pt;width:623pt;height:.05pt;flip:x;z-index:-251656704;visibility:visible;mso-wrap-style:square;mso-width-percent:0;mso-height-percent:0;mso-wrap-distance-left:1.3pt;mso-wrap-distance-top:1.35pt;mso-wrap-distance-right:1.25pt;mso-wrap-distance-bottom:1.25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" o:allowincell="f" strokecolor="#f79646" strokeweight=".88mm"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5CA4EFC"/>
    <w:lvl w:ilvl="0">
      <w:start w:val="1"/>
      <w:numFmt w:val="decimal"/>
      <w:lvlText w:val="%1."/>
      <w:legacy w:legacy="1" w:legacySpace="0" w:legacyIndent="708"/>
      <w:lvlJc w:val="left"/>
      <w:pPr>
        <w:ind w:left="708" w:hanging="708"/>
      </w:pPr>
    </w:lvl>
    <w:lvl w:ilvl="1">
      <w:start w:val="1"/>
      <w:numFmt w:val="decimal"/>
      <w:lvlText w:val="%1.%2."/>
      <w:legacy w:legacy="1" w:legacySpace="0" w:legacyIndent="708"/>
      <w:lvlJc w:val="left"/>
      <w:pPr>
        <w:ind w:left="1588" w:hanging="708"/>
      </w:pPr>
    </w:lvl>
    <w:lvl w:ilvl="2">
      <w:start w:val="1"/>
      <w:numFmt w:val="decimal"/>
      <w:lvlText w:val="%1.%2.%3."/>
      <w:legacy w:legacy="1" w:legacySpace="0" w:legacyIndent="708"/>
      <w:lvlJc w:val="left"/>
      <w:pPr>
        <w:ind w:left="2127" w:hanging="708"/>
      </w:pPr>
    </w:lvl>
    <w:lvl w:ilvl="3">
      <w:start w:val="1"/>
      <w:numFmt w:val="lowerLetter"/>
      <w:lvlText w:val="%4)"/>
      <w:lvlJc w:val="left"/>
      <w:pPr>
        <w:tabs>
          <w:tab w:val="num" w:pos="1134"/>
        </w:tabs>
        <w:ind w:left="2487" w:hanging="360"/>
      </w:pPr>
      <w:rPr>
        <w:rFonts w:hint="default"/>
      </w:rPr>
    </w:lvl>
    <w:lvl w:ilvl="4">
      <w:start w:val="1"/>
      <w:numFmt w:val="decimal"/>
      <w:lvlText w:val="%1.%2.%3.%4.%5."/>
      <w:legacy w:legacy="1" w:legacySpace="0" w:legacyIndent="708"/>
      <w:lvlJc w:val="left"/>
      <w:pPr>
        <w:ind w:left="3540" w:hanging="708"/>
      </w:pPr>
    </w:lvl>
    <w:lvl w:ilvl="5">
      <w:start w:val="1"/>
      <w:numFmt w:val="decimal"/>
      <w:lvlText w:val="%1.%2.%3.%4.%5.%6."/>
      <w:legacy w:legacy="1" w:legacySpace="0" w:legacyIndent="708"/>
      <w:lvlJc w:val="left"/>
      <w:pPr>
        <w:ind w:left="4248" w:hanging="708"/>
      </w:pPr>
    </w:lvl>
    <w:lvl w:ilvl="6">
      <w:start w:val="1"/>
      <w:numFmt w:val="decimal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D54E58"/>
    <w:multiLevelType w:val="multilevel"/>
    <w:tmpl w:val="BCEC5E9A"/>
    <w:lvl w:ilvl="0">
      <w:start w:val="1"/>
      <w:numFmt w:val="decimal"/>
      <w:pStyle w:val="Ttulo1Metr"/>
      <w:lvlText w:val="%1."/>
      <w:lvlJc w:val="left"/>
      <w:pPr>
        <w:ind w:left="360" w:hanging="360"/>
      </w:pPr>
    </w:lvl>
    <w:lvl w:ilvl="1">
      <w:start w:val="1"/>
      <w:numFmt w:val="decimal"/>
      <w:pStyle w:val="Ttulo2Metr"/>
      <w:lvlText w:val="%1.%2."/>
      <w:lvlJc w:val="left"/>
      <w:pPr>
        <w:ind w:left="792" w:hanging="432"/>
      </w:pPr>
    </w:lvl>
    <w:lvl w:ilvl="2">
      <w:start w:val="1"/>
      <w:numFmt w:val="decimal"/>
      <w:pStyle w:val="Ttulo3Metr"/>
      <w:lvlText w:val="%1.%2.%3."/>
      <w:lvlJc w:val="left"/>
      <w:pPr>
        <w:ind w:left="1224" w:hanging="504"/>
      </w:pPr>
    </w:lvl>
    <w:lvl w:ilvl="3">
      <w:start w:val="1"/>
      <w:numFmt w:val="lowerLetter"/>
      <w:pStyle w:val="Ttulo4Met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2E77E0"/>
    <w:multiLevelType w:val="hybridMultilevel"/>
    <w:tmpl w:val="4F944CA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9193EAB"/>
    <w:multiLevelType w:val="multilevel"/>
    <w:tmpl w:val="11E4BEF8"/>
    <w:lvl w:ilvl="0">
      <w:start w:val="1"/>
      <w:numFmt w:val="decimal"/>
      <w:pStyle w:val="Ttulo1"/>
      <w:lvlText w:val="%1"/>
      <w:lvlJc w:val="left"/>
      <w:pPr>
        <w:tabs>
          <w:tab w:val="num" w:pos="1000"/>
        </w:tabs>
        <w:ind w:left="1000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001"/>
        </w:tabs>
        <w:ind w:left="1001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145"/>
        </w:tabs>
        <w:ind w:left="1145" w:hanging="720"/>
      </w:pPr>
      <w:rPr>
        <w:rFonts w:hint="default"/>
        <w:sz w:val="20"/>
        <w:szCs w:val="20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289"/>
        </w:tabs>
        <w:ind w:left="1289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433"/>
        </w:tabs>
        <w:ind w:left="1433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577"/>
        </w:tabs>
        <w:ind w:left="1577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721"/>
        </w:tabs>
        <w:ind w:left="1721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865"/>
        </w:tabs>
        <w:ind w:left="1865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009"/>
        </w:tabs>
        <w:ind w:left="2009" w:hanging="1584"/>
      </w:pPr>
      <w:rPr>
        <w:rFonts w:hint="default"/>
      </w:rPr>
    </w:lvl>
  </w:abstractNum>
  <w:abstractNum w:abstractNumId="4" w15:restartNumberingAfterBreak="0">
    <w:nsid w:val="1C495236"/>
    <w:multiLevelType w:val="multilevel"/>
    <w:tmpl w:val="6DEED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3735AE"/>
    <w:multiLevelType w:val="hybridMultilevel"/>
    <w:tmpl w:val="BFF0CCBE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5C4FA8"/>
    <w:multiLevelType w:val="multilevel"/>
    <w:tmpl w:val="1DF6B3B2"/>
    <w:lvl w:ilvl="0">
      <w:start w:val="4"/>
      <w:numFmt w:val="decimal"/>
      <w:pStyle w:val="Legenda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46167B7E"/>
    <w:multiLevelType w:val="hybridMultilevel"/>
    <w:tmpl w:val="DC0436A8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8F7011A"/>
    <w:multiLevelType w:val="hybridMultilevel"/>
    <w:tmpl w:val="A31C13E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1AF7B4B"/>
    <w:multiLevelType w:val="multilevel"/>
    <w:tmpl w:val="9D74DD18"/>
    <w:lvl w:ilvl="0">
      <w:start w:val="4"/>
      <w:numFmt w:val="decimal"/>
      <w:lvlText w:val="%1"/>
      <w:lvlJc w:val="left"/>
      <w:pPr>
        <w:tabs>
          <w:tab w:val="num" w:pos="765"/>
        </w:tabs>
        <w:ind w:left="765" w:hanging="765"/>
      </w:pPr>
    </w:lvl>
    <w:lvl w:ilvl="1">
      <w:start w:val="2"/>
      <w:numFmt w:val="decimal"/>
      <w:lvlText w:val="%1.%2"/>
      <w:lvlJc w:val="left"/>
      <w:pPr>
        <w:tabs>
          <w:tab w:val="num" w:pos="765"/>
        </w:tabs>
        <w:ind w:left="765" w:hanging="765"/>
      </w:pPr>
    </w:lvl>
    <w:lvl w:ilvl="2">
      <w:start w:val="3"/>
      <w:numFmt w:val="decimal"/>
      <w:lvlText w:val="%1.%2.%3"/>
      <w:lvlJc w:val="left"/>
      <w:pPr>
        <w:tabs>
          <w:tab w:val="num" w:pos="765"/>
        </w:tabs>
        <w:ind w:left="765" w:hanging="765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55747C9C"/>
    <w:multiLevelType w:val="hybridMultilevel"/>
    <w:tmpl w:val="4E22E6C8"/>
    <w:lvl w:ilvl="0" w:tplc="06D0A296">
      <w:start w:val="1"/>
      <w:numFmt w:val="decimal"/>
      <w:lvlText w:val="%1."/>
      <w:lvlJc w:val="left"/>
      <w:pPr>
        <w:tabs>
          <w:tab w:val="num" w:pos="2996"/>
        </w:tabs>
        <w:ind w:left="2996" w:hanging="585"/>
      </w:pPr>
      <w:rPr>
        <w:rFonts w:hint="default"/>
        <w:b/>
        <w:i/>
      </w:rPr>
    </w:lvl>
    <w:lvl w:ilvl="1" w:tplc="0416000D">
      <w:start w:val="1"/>
      <w:numFmt w:val="bullet"/>
      <w:lvlText w:val=""/>
      <w:lvlJc w:val="left"/>
      <w:pPr>
        <w:tabs>
          <w:tab w:val="num" w:pos="3491"/>
        </w:tabs>
        <w:ind w:left="3491" w:hanging="360"/>
      </w:pPr>
      <w:rPr>
        <w:rFonts w:ascii="Wingdings" w:hAnsi="Wingdings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4211"/>
        </w:tabs>
        <w:ind w:left="42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931"/>
        </w:tabs>
        <w:ind w:left="49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651"/>
        </w:tabs>
        <w:ind w:left="56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371"/>
        </w:tabs>
        <w:ind w:left="63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7091"/>
        </w:tabs>
        <w:ind w:left="70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811"/>
        </w:tabs>
        <w:ind w:left="78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531"/>
        </w:tabs>
        <w:ind w:left="8531" w:hanging="180"/>
      </w:pPr>
    </w:lvl>
  </w:abstractNum>
  <w:abstractNum w:abstractNumId="11" w15:restartNumberingAfterBreak="0">
    <w:nsid w:val="5A4B28DB"/>
    <w:multiLevelType w:val="hybridMultilevel"/>
    <w:tmpl w:val="28DCED3E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3BA215C"/>
    <w:multiLevelType w:val="hybridMultilevel"/>
    <w:tmpl w:val="0E7CF638"/>
    <w:lvl w:ilvl="0" w:tplc="1740322C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D12168"/>
    <w:multiLevelType w:val="multilevel"/>
    <w:tmpl w:val="73B2189C"/>
    <w:lvl w:ilvl="0">
      <w:start w:val="1"/>
      <w:numFmt w:val="decimal"/>
      <w:lvlText w:val="%1.0"/>
      <w:lvlJc w:val="left"/>
      <w:pPr>
        <w:ind w:left="1099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0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81" w:hanging="1800"/>
      </w:pPr>
      <w:rPr>
        <w:rFonts w:hint="default"/>
      </w:rPr>
    </w:lvl>
  </w:abstractNum>
  <w:abstractNum w:abstractNumId="14" w15:restartNumberingAfterBreak="0">
    <w:nsid w:val="73CB09D9"/>
    <w:multiLevelType w:val="multilevel"/>
    <w:tmpl w:val="B8A29712"/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5400" w:hanging="2160"/>
      </w:pPr>
      <w:rPr>
        <w:rFonts w:hint="default"/>
      </w:rPr>
    </w:lvl>
  </w:abstractNum>
  <w:abstractNum w:abstractNumId="15" w15:restartNumberingAfterBreak="0">
    <w:nsid w:val="760B42FE"/>
    <w:multiLevelType w:val="hybridMultilevel"/>
    <w:tmpl w:val="D4CC48F8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 w16cid:durableId="1415010241">
    <w:abstractNumId w:val="3"/>
  </w:num>
  <w:num w:numId="2" w16cid:durableId="1786266536">
    <w:abstractNumId w:val="6"/>
  </w:num>
  <w:num w:numId="3" w16cid:durableId="207766692">
    <w:abstractNumId w:val="15"/>
  </w:num>
  <w:num w:numId="4" w16cid:durableId="755437399">
    <w:abstractNumId w:val="7"/>
  </w:num>
  <w:num w:numId="5" w16cid:durableId="208223503">
    <w:abstractNumId w:val="5"/>
  </w:num>
  <w:num w:numId="6" w16cid:durableId="1215779725">
    <w:abstractNumId w:val="11"/>
  </w:num>
  <w:num w:numId="7" w16cid:durableId="2925667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8210846">
    <w:abstractNumId w:val="12"/>
  </w:num>
  <w:num w:numId="9" w16cid:durableId="869950178">
    <w:abstractNumId w:val="9"/>
    <w:lvlOverride w:ilvl="0">
      <w:startOverride w:val="4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26592247">
    <w:abstractNumId w:val="5"/>
  </w:num>
  <w:num w:numId="11" w16cid:durableId="336928571">
    <w:abstractNumId w:val="0"/>
  </w:num>
  <w:num w:numId="12" w16cid:durableId="1313564198">
    <w:abstractNumId w:val="2"/>
  </w:num>
  <w:num w:numId="13" w16cid:durableId="1622036552">
    <w:abstractNumId w:val="4"/>
  </w:num>
  <w:num w:numId="14" w16cid:durableId="1626959875">
    <w:abstractNumId w:val="8"/>
  </w:num>
  <w:num w:numId="15" w16cid:durableId="1417706913">
    <w:abstractNumId w:val="3"/>
  </w:num>
  <w:num w:numId="16" w16cid:durableId="909776961">
    <w:abstractNumId w:val="3"/>
  </w:num>
  <w:num w:numId="17" w16cid:durableId="1945310105">
    <w:abstractNumId w:val="3"/>
  </w:num>
  <w:num w:numId="18" w16cid:durableId="1010764770">
    <w:abstractNumId w:val="3"/>
  </w:num>
  <w:num w:numId="19" w16cid:durableId="563217948">
    <w:abstractNumId w:val="3"/>
  </w:num>
  <w:num w:numId="20" w16cid:durableId="789544123">
    <w:abstractNumId w:val="3"/>
  </w:num>
  <w:num w:numId="21" w16cid:durableId="804394707">
    <w:abstractNumId w:val="3"/>
  </w:num>
  <w:num w:numId="22" w16cid:durableId="365639871">
    <w:abstractNumId w:val="13"/>
  </w:num>
  <w:num w:numId="23" w16cid:durableId="571046828">
    <w:abstractNumId w:val="14"/>
  </w:num>
  <w:num w:numId="24" w16cid:durableId="1619216524">
    <w:abstractNumId w:val="10"/>
  </w:num>
  <w:num w:numId="25" w16cid:durableId="114723888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activeWritingStyle w:lang="en-US" w:vendorID="8" w:dllVersion="513" w:checkStyle="1" w:appName="MSWord"/>
  <w:activeWritingStyle w:lang="pt-BR" w:vendorID="1" w:dllVersion="513" w:checkStyle="1" w:appName="MSWord"/>
  <w:activeWritingStyle w:lang="es-ES_tradnl" w:vendorID="9" w:dllVersion="512" w:checkStyle="1" w:appName="MSWord"/>
  <w:activeWritingStyle w:lang="pt-PT" w:vendorID="1" w:dllVersion="513" w:checkStyle="1" w:appName="MSWord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 fill="f" fillcolor="white">
      <v:fill on="f" color="white"/>
      <v:stroke weight="1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D3D"/>
    <w:rsid w:val="00003BA0"/>
    <w:rsid w:val="0000508C"/>
    <w:rsid w:val="0000597E"/>
    <w:rsid w:val="00005D3D"/>
    <w:rsid w:val="0000786B"/>
    <w:rsid w:val="00007E77"/>
    <w:rsid w:val="00010022"/>
    <w:rsid w:val="00010555"/>
    <w:rsid w:val="00010D05"/>
    <w:rsid w:val="00011111"/>
    <w:rsid w:val="000117B8"/>
    <w:rsid w:val="0001276B"/>
    <w:rsid w:val="00014248"/>
    <w:rsid w:val="00014972"/>
    <w:rsid w:val="00015A2C"/>
    <w:rsid w:val="00015ADA"/>
    <w:rsid w:val="00015E1E"/>
    <w:rsid w:val="00020576"/>
    <w:rsid w:val="000212E3"/>
    <w:rsid w:val="00022858"/>
    <w:rsid w:val="00022E5C"/>
    <w:rsid w:val="00022EDE"/>
    <w:rsid w:val="000241B1"/>
    <w:rsid w:val="000246E8"/>
    <w:rsid w:val="0002743B"/>
    <w:rsid w:val="00027A98"/>
    <w:rsid w:val="000302C2"/>
    <w:rsid w:val="00032A15"/>
    <w:rsid w:val="00032ACA"/>
    <w:rsid w:val="00033511"/>
    <w:rsid w:val="0003366A"/>
    <w:rsid w:val="000340A1"/>
    <w:rsid w:val="0003547B"/>
    <w:rsid w:val="00040BE9"/>
    <w:rsid w:val="00041BEF"/>
    <w:rsid w:val="00041E32"/>
    <w:rsid w:val="0004222F"/>
    <w:rsid w:val="00043376"/>
    <w:rsid w:val="000438C0"/>
    <w:rsid w:val="00044479"/>
    <w:rsid w:val="00044515"/>
    <w:rsid w:val="000447FC"/>
    <w:rsid w:val="00044B47"/>
    <w:rsid w:val="00045E2A"/>
    <w:rsid w:val="000460C9"/>
    <w:rsid w:val="000474D7"/>
    <w:rsid w:val="00047DEE"/>
    <w:rsid w:val="00047F10"/>
    <w:rsid w:val="00050DE9"/>
    <w:rsid w:val="00052F9D"/>
    <w:rsid w:val="00053230"/>
    <w:rsid w:val="000535EB"/>
    <w:rsid w:val="00053757"/>
    <w:rsid w:val="00053D86"/>
    <w:rsid w:val="00053F82"/>
    <w:rsid w:val="00054888"/>
    <w:rsid w:val="00054EC3"/>
    <w:rsid w:val="00054FA4"/>
    <w:rsid w:val="0005604A"/>
    <w:rsid w:val="000561BB"/>
    <w:rsid w:val="000565D9"/>
    <w:rsid w:val="00056724"/>
    <w:rsid w:val="00056AC3"/>
    <w:rsid w:val="00056D06"/>
    <w:rsid w:val="00062AD0"/>
    <w:rsid w:val="00062AF2"/>
    <w:rsid w:val="00062E34"/>
    <w:rsid w:val="000632B3"/>
    <w:rsid w:val="000635AF"/>
    <w:rsid w:val="000638A7"/>
    <w:rsid w:val="00063CF2"/>
    <w:rsid w:val="000648E7"/>
    <w:rsid w:val="00064FF6"/>
    <w:rsid w:val="00066733"/>
    <w:rsid w:val="00066CDB"/>
    <w:rsid w:val="0006789D"/>
    <w:rsid w:val="00070569"/>
    <w:rsid w:val="000706B2"/>
    <w:rsid w:val="00071689"/>
    <w:rsid w:val="000727AB"/>
    <w:rsid w:val="0007280E"/>
    <w:rsid w:val="00072B8F"/>
    <w:rsid w:val="00072E46"/>
    <w:rsid w:val="0007364C"/>
    <w:rsid w:val="000746A1"/>
    <w:rsid w:val="00075A64"/>
    <w:rsid w:val="00076685"/>
    <w:rsid w:val="0007678F"/>
    <w:rsid w:val="000767B5"/>
    <w:rsid w:val="000767BF"/>
    <w:rsid w:val="00076867"/>
    <w:rsid w:val="00081CD3"/>
    <w:rsid w:val="00081FAA"/>
    <w:rsid w:val="0008380B"/>
    <w:rsid w:val="00083964"/>
    <w:rsid w:val="00083D37"/>
    <w:rsid w:val="0008415C"/>
    <w:rsid w:val="00084B17"/>
    <w:rsid w:val="000853B7"/>
    <w:rsid w:val="00086256"/>
    <w:rsid w:val="000863CB"/>
    <w:rsid w:val="00090214"/>
    <w:rsid w:val="000910BC"/>
    <w:rsid w:val="00091DA6"/>
    <w:rsid w:val="00092DBD"/>
    <w:rsid w:val="000934E5"/>
    <w:rsid w:val="000944C2"/>
    <w:rsid w:val="00094B31"/>
    <w:rsid w:val="00094B80"/>
    <w:rsid w:val="00096B15"/>
    <w:rsid w:val="0009771E"/>
    <w:rsid w:val="00097725"/>
    <w:rsid w:val="000A02CF"/>
    <w:rsid w:val="000A0F96"/>
    <w:rsid w:val="000A15B7"/>
    <w:rsid w:val="000A18E8"/>
    <w:rsid w:val="000A2FD8"/>
    <w:rsid w:val="000A3B6E"/>
    <w:rsid w:val="000A40F1"/>
    <w:rsid w:val="000A5586"/>
    <w:rsid w:val="000A71BA"/>
    <w:rsid w:val="000A7D6E"/>
    <w:rsid w:val="000B01BF"/>
    <w:rsid w:val="000B1014"/>
    <w:rsid w:val="000B1B5F"/>
    <w:rsid w:val="000B22CF"/>
    <w:rsid w:val="000B2D52"/>
    <w:rsid w:val="000B3E10"/>
    <w:rsid w:val="000B5BD2"/>
    <w:rsid w:val="000B629E"/>
    <w:rsid w:val="000B672F"/>
    <w:rsid w:val="000B6B6D"/>
    <w:rsid w:val="000B7D4E"/>
    <w:rsid w:val="000B7DAF"/>
    <w:rsid w:val="000C0594"/>
    <w:rsid w:val="000C0D65"/>
    <w:rsid w:val="000C17FF"/>
    <w:rsid w:val="000C19F5"/>
    <w:rsid w:val="000C1C41"/>
    <w:rsid w:val="000C25FE"/>
    <w:rsid w:val="000C3A7A"/>
    <w:rsid w:val="000C3DD8"/>
    <w:rsid w:val="000C6922"/>
    <w:rsid w:val="000C6CB5"/>
    <w:rsid w:val="000C70FA"/>
    <w:rsid w:val="000D064C"/>
    <w:rsid w:val="000D0B4D"/>
    <w:rsid w:val="000D2587"/>
    <w:rsid w:val="000D3463"/>
    <w:rsid w:val="000D3BA9"/>
    <w:rsid w:val="000D3C70"/>
    <w:rsid w:val="000D4916"/>
    <w:rsid w:val="000D4D0D"/>
    <w:rsid w:val="000D541A"/>
    <w:rsid w:val="000D5CF4"/>
    <w:rsid w:val="000D6865"/>
    <w:rsid w:val="000D6916"/>
    <w:rsid w:val="000E0FED"/>
    <w:rsid w:val="000E1711"/>
    <w:rsid w:val="000E199B"/>
    <w:rsid w:val="000E1A8E"/>
    <w:rsid w:val="000E3DFA"/>
    <w:rsid w:val="000E3FCF"/>
    <w:rsid w:val="000E4EC2"/>
    <w:rsid w:val="000E4EE3"/>
    <w:rsid w:val="000E65EC"/>
    <w:rsid w:val="000E7A38"/>
    <w:rsid w:val="000F012D"/>
    <w:rsid w:val="000F02B4"/>
    <w:rsid w:val="000F05E2"/>
    <w:rsid w:val="000F17D1"/>
    <w:rsid w:val="000F183E"/>
    <w:rsid w:val="000F18F0"/>
    <w:rsid w:val="000F1ADB"/>
    <w:rsid w:val="000F307B"/>
    <w:rsid w:val="000F3446"/>
    <w:rsid w:val="000F3542"/>
    <w:rsid w:val="000F36AA"/>
    <w:rsid w:val="000F3F35"/>
    <w:rsid w:val="000F456F"/>
    <w:rsid w:val="000F5F57"/>
    <w:rsid w:val="000F7D80"/>
    <w:rsid w:val="00101119"/>
    <w:rsid w:val="00101E25"/>
    <w:rsid w:val="00103E34"/>
    <w:rsid w:val="00104711"/>
    <w:rsid w:val="00104FFB"/>
    <w:rsid w:val="00105EEB"/>
    <w:rsid w:val="00107853"/>
    <w:rsid w:val="00107D88"/>
    <w:rsid w:val="00112CE4"/>
    <w:rsid w:val="00112E14"/>
    <w:rsid w:val="00112E83"/>
    <w:rsid w:val="001136C7"/>
    <w:rsid w:val="00113BC6"/>
    <w:rsid w:val="00114C50"/>
    <w:rsid w:val="001173FB"/>
    <w:rsid w:val="0011768D"/>
    <w:rsid w:val="00117879"/>
    <w:rsid w:val="00117A3F"/>
    <w:rsid w:val="001216ED"/>
    <w:rsid w:val="001231BD"/>
    <w:rsid w:val="00123809"/>
    <w:rsid w:val="00123ECC"/>
    <w:rsid w:val="0012416A"/>
    <w:rsid w:val="00124631"/>
    <w:rsid w:val="00124C16"/>
    <w:rsid w:val="00125A8B"/>
    <w:rsid w:val="00125CF2"/>
    <w:rsid w:val="00130787"/>
    <w:rsid w:val="0013145F"/>
    <w:rsid w:val="00132958"/>
    <w:rsid w:val="00132BE7"/>
    <w:rsid w:val="00132F69"/>
    <w:rsid w:val="00133B66"/>
    <w:rsid w:val="001349EE"/>
    <w:rsid w:val="001350B9"/>
    <w:rsid w:val="00135DB9"/>
    <w:rsid w:val="001402E4"/>
    <w:rsid w:val="001403A1"/>
    <w:rsid w:val="00141420"/>
    <w:rsid w:val="00141696"/>
    <w:rsid w:val="001423C4"/>
    <w:rsid w:val="0014277A"/>
    <w:rsid w:val="00142C70"/>
    <w:rsid w:val="001443B8"/>
    <w:rsid w:val="00144B13"/>
    <w:rsid w:val="00144C2A"/>
    <w:rsid w:val="00145192"/>
    <w:rsid w:val="00146493"/>
    <w:rsid w:val="00146A52"/>
    <w:rsid w:val="00146DA9"/>
    <w:rsid w:val="00147C2C"/>
    <w:rsid w:val="001501A9"/>
    <w:rsid w:val="00150EA5"/>
    <w:rsid w:val="00151998"/>
    <w:rsid w:val="00153A07"/>
    <w:rsid w:val="001541D0"/>
    <w:rsid w:val="00154A06"/>
    <w:rsid w:val="00154F90"/>
    <w:rsid w:val="00155B94"/>
    <w:rsid w:val="00156432"/>
    <w:rsid w:val="00156F08"/>
    <w:rsid w:val="00157CC6"/>
    <w:rsid w:val="0016241F"/>
    <w:rsid w:val="00162B34"/>
    <w:rsid w:val="001638E6"/>
    <w:rsid w:val="00163AEA"/>
    <w:rsid w:val="001650A8"/>
    <w:rsid w:val="001657F4"/>
    <w:rsid w:val="00165CDA"/>
    <w:rsid w:val="00166042"/>
    <w:rsid w:val="00166210"/>
    <w:rsid w:val="001668AA"/>
    <w:rsid w:val="00167BE8"/>
    <w:rsid w:val="00167D19"/>
    <w:rsid w:val="00170196"/>
    <w:rsid w:val="0017318D"/>
    <w:rsid w:val="001737C6"/>
    <w:rsid w:val="0017451C"/>
    <w:rsid w:val="00175744"/>
    <w:rsid w:val="00176287"/>
    <w:rsid w:val="001777CB"/>
    <w:rsid w:val="0018106D"/>
    <w:rsid w:val="00181366"/>
    <w:rsid w:val="00182A9C"/>
    <w:rsid w:val="0018301D"/>
    <w:rsid w:val="001841BD"/>
    <w:rsid w:val="00185558"/>
    <w:rsid w:val="001859C2"/>
    <w:rsid w:val="00185CC1"/>
    <w:rsid w:val="00186177"/>
    <w:rsid w:val="00186662"/>
    <w:rsid w:val="0018738C"/>
    <w:rsid w:val="00187D75"/>
    <w:rsid w:val="0019000A"/>
    <w:rsid w:val="0019037C"/>
    <w:rsid w:val="001907B6"/>
    <w:rsid w:val="0019245F"/>
    <w:rsid w:val="00192768"/>
    <w:rsid w:val="0019405C"/>
    <w:rsid w:val="00194E41"/>
    <w:rsid w:val="00195067"/>
    <w:rsid w:val="00195794"/>
    <w:rsid w:val="00196E0D"/>
    <w:rsid w:val="001A0207"/>
    <w:rsid w:val="001A0325"/>
    <w:rsid w:val="001A15AA"/>
    <w:rsid w:val="001A1662"/>
    <w:rsid w:val="001A1F2C"/>
    <w:rsid w:val="001A1FDC"/>
    <w:rsid w:val="001A2296"/>
    <w:rsid w:val="001A386E"/>
    <w:rsid w:val="001A6D01"/>
    <w:rsid w:val="001A6F2C"/>
    <w:rsid w:val="001A7864"/>
    <w:rsid w:val="001A78D4"/>
    <w:rsid w:val="001A7F2D"/>
    <w:rsid w:val="001B1373"/>
    <w:rsid w:val="001B17F8"/>
    <w:rsid w:val="001B3C2D"/>
    <w:rsid w:val="001B427B"/>
    <w:rsid w:val="001B52E6"/>
    <w:rsid w:val="001B55AE"/>
    <w:rsid w:val="001B6932"/>
    <w:rsid w:val="001B77BA"/>
    <w:rsid w:val="001C09C9"/>
    <w:rsid w:val="001C2184"/>
    <w:rsid w:val="001C2888"/>
    <w:rsid w:val="001C290B"/>
    <w:rsid w:val="001C29AD"/>
    <w:rsid w:val="001C2E2E"/>
    <w:rsid w:val="001C32AB"/>
    <w:rsid w:val="001C3CEB"/>
    <w:rsid w:val="001C3F5C"/>
    <w:rsid w:val="001C46D9"/>
    <w:rsid w:val="001C477D"/>
    <w:rsid w:val="001C4917"/>
    <w:rsid w:val="001C5A9D"/>
    <w:rsid w:val="001C5F11"/>
    <w:rsid w:val="001C5F1D"/>
    <w:rsid w:val="001C6184"/>
    <w:rsid w:val="001C62F4"/>
    <w:rsid w:val="001C6813"/>
    <w:rsid w:val="001D08F6"/>
    <w:rsid w:val="001D1B10"/>
    <w:rsid w:val="001D1FFC"/>
    <w:rsid w:val="001D2973"/>
    <w:rsid w:val="001D334A"/>
    <w:rsid w:val="001D3882"/>
    <w:rsid w:val="001D3941"/>
    <w:rsid w:val="001D431E"/>
    <w:rsid w:val="001D45E7"/>
    <w:rsid w:val="001D4725"/>
    <w:rsid w:val="001D4C65"/>
    <w:rsid w:val="001D5506"/>
    <w:rsid w:val="001D55E8"/>
    <w:rsid w:val="001D57DA"/>
    <w:rsid w:val="001D5EC7"/>
    <w:rsid w:val="001D61C9"/>
    <w:rsid w:val="001D6498"/>
    <w:rsid w:val="001E0540"/>
    <w:rsid w:val="001E058D"/>
    <w:rsid w:val="001E0A83"/>
    <w:rsid w:val="001E0C05"/>
    <w:rsid w:val="001E0D44"/>
    <w:rsid w:val="001E11C2"/>
    <w:rsid w:val="001E181C"/>
    <w:rsid w:val="001E3AD7"/>
    <w:rsid w:val="001E3FD2"/>
    <w:rsid w:val="001E4619"/>
    <w:rsid w:val="001E5B83"/>
    <w:rsid w:val="001E5FBE"/>
    <w:rsid w:val="001E6480"/>
    <w:rsid w:val="001F0022"/>
    <w:rsid w:val="001F05BC"/>
    <w:rsid w:val="001F0A4C"/>
    <w:rsid w:val="001F0D95"/>
    <w:rsid w:val="001F0EE0"/>
    <w:rsid w:val="001F0F3D"/>
    <w:rsid w:val="001F1F25"/>
    <w:rsid w:val="001F2372"/>
    <w:rsid w:val="001F3C6E"/>
    <w:rsid w:val="001F61E5"/>
    <w:rsid w:val="001F781B"/>
    <w:rsid w:val="001F7FC5"/>
    <w:rsid w:val="0020073C"/>
    <w:rsid w:val="00200AC9"/>
    <w:rsid w:val="00200DC9"/>
    <w:rsid w:val="0020123C"/>
    <w:rsid w:val="002017CC"/>
    <w:rsid w:val="00201F0C"/>
    <w:rsid w:val="00203AE3"/>
    <w:rsid w:val="0020455D"/>
    <w:rsid w:val="00205DF0"/>
    <w:rsid w:val="0020600D"/>
    <w:rsid w:val="00211E70"/>
    <w:rsid w:val="002141F7"/>
    <w:rsid w:val="0021455C"/>
    <w:rsid w:val="0021473C"/>
    <w:rsid w:val="00214827"/>
    <w:rsid w:val="00214946"/>
    <w:rsid w:val="00215AB2"/>
    <w:rsid w:val="00215DE4"/>
    <w:rsid w:val="002166C7"/>
    <w:rsid w:val="0022045B"/>
    <w:rsid w:val="0022051C"/>
    <w:rsid w:val="00220681"/>
    <w:rsid w:val="00220779"/>
    <w:rsid w:val="0022080C"/>
    <w:rsid w:val="00221760"/>
    <w:rsid w:val="002219A7"/>
    <w:rsid w:val="00225F78"/>
    <w:rsid w:val="002268CE"/>
    <w:rsid w:val="00226AA2"/>
    <w:rsid w:val="00226C4C"/>
    <w:rsid w:val="0022700E"/>
    <w:rsid w:val="00227D5E"/>
    <w:rsid w:val="00227D7F"/>
    <w:rsid w:val="00227D88"/>
    <w:rsid w:val="00230880"/>
    <w:rsid w:val="00231C4C"/>
    <w:rsid w:val="00231F8C"/>
    <w:rsid w:val="0023202B"/>
    <w:rsid w:val="00232330"/>
    <w:rsid w:val="002336A0"/>
    <w:rsid w:val="00233C11"/>
    <w:rsid w:val="00233FFF"/>
    <w:rsid w:val="00234CB6"/>
    <w:rsid w:val="00234DCD"/>
    <w:rsid w:val="002356D8"/>
    <w:rsid w:val="002362F7"/>
    <w:rsid w:val="00237F1D"/>
    <w:rsid w:val="00241134"/>
    <w:rsid w:val="002429BC"/>
    <w:rsid w:val="00243307"/>
    <w:rsid w:val="00243CFC"/>
    <w:rsid w:val="0024430D"/>
    <w:rsid w:val="0024493B"/>
    <w:rsid w:val="00246FF9"/>
    <w:rsid w:val="00247F5D"/>
    <w:rsid w:val="0025021E"/>
    <w:rsid w:val="00250229"/>
    <w:rsid w:val="002506A6"/>
    <w:rsid w:val="00250B16"/>
    <w:rsid w:val="00251F24"/>
    <w:rsid w:val="00252AA1"/>
    <w:rsid w:val="00253345"/>
    <w:rsid w:val="00254DCB"/>
    <w:rsid w:val="002550CE"/>
    <w:rsid w:val="0026020C"/>
    <w:rsid w:val="00260DEF"/>
    <w:rsid w:val="00260F1B"/>
    <w:rsid w:val="00263249"/>
    <w:rsid w:val="00263266"/>
    <w:rsid w:val="00263B1D"/>
    <w:rsid w:val="00263BEF"/>
    <w:rsid w:val="00263C00"/>
    <w:rsid w:val="00266153"/>
    <w:rsid w:val="0026628C"/>
    <w:rsid w:val="00266ABC"/>
    <w:rsid w:val="00266C0F"/>
    <w:rsid w:val="00266E30"/>
    <w:rsid w:val="002717C5"/>
    <w:rsid w:val="002731E8"/>
    <w:rsid w:val="002736DB"/>
    <w:rsid w:val="002814C0"/>
    <w:rsid w:val="00284A03"/>
    <w:rsid w:val="00284D89"/>
    <w:rsid w:val="0028522F"/>
    <w:rsid w:val="002853D8"/>
    <w:rsid w:val="002858C7"/>
    <w:rsid w:val="00290055"/>
    <w:rsid w:val="002917AB"/>
    <w:rsid w:val="002922C6"/>
    <w:rsid w:val="00292DC9"/>
    <w:rsid w:val="00294EB6"/>
    <w:rsid w:val="0029548A"/>
    <w:rsid w:val="00295595"/>
    <w:rsid w:val="002A0947"/>
    <w:rsid w:val="002A17D6"/>
    <w:rsid w:val="002A2858"/>
    <w:rsid w:val="002A3A8F"/>
    <w:rsid w:val="002A4152"/>
    <w:rsid w:val="002A4384"/>
    <w:rsid w:val="002A4735"/>
    <w:rsid w:val="002A4747"/>
    <w:rsid w:val="002A4C19"/>
    <w:rsid w:val="002A4C4F"/>
    <w:rsid w:val="002A4D8E"/>
    <w:rsid w:val="002A687C"/>
    <w:rsid w:val="002A6D39"/>
    <w:rsid w:val="002A7348"/>
    <w:rsid w:val="002A73FF"/>
    <w:rsid w:val="002B022B"/>
    <w:rsid w:val="002B10F3"/>
    <w:rsid w:val="002B2330"/>
    <w:rsid w:val="002B6471"/>
    <w:rsid w:val="002B66CB"/>
    <w:rsid w:val="002B75EE"/>
    <w:rsid w:val="002B7D8D"/>
    <w:rsid w:val="002B7F93"/>
    <w:rsid w:val="002C1F0F"/>
    <w:rsid w:val="002C262B"/>
    <w:rsid w:val="002C3E21"/>
    <w:rsid w:val="002C5B24"/>
    <w:rsid w:val="002C7A0B"/>
    <w:rsid w:val="002C7AB2"/>
    <w:rsid w:val="002D0B11"/>
    <w:rsid w:val="002D0EA9"/>
    <w:rsid w:val="002D2237"/>
    <w:rsid w:val="002D227A"/>
    <w:rsid w:val="002D29CD"/>
    <w:rsid w:val="002D3469"/>
    <w:rsid w:val="002D34D8"/>
    <w:rsid w:val="002D375D"/>
    <w:rsid w:val="002D3C5A"/>
    <w:rsid w:val="002D4ADF"/>
    <w:rsid w:val="002D4E5D"/>
    <w:rsid w:val="002D60DA"/>
    <w:rsid w:val="002D6A8F"/>
    <w:rsid w:val="002D6E95"/>
    <w:rsid w:val="002E0279"/>
    <w:rsid w:val="002E05A3"/>
    <w:rsid w:val="002E0B7C"/>
    <w:rsid w:val="002E0F40"/>
    <w:rsid w:val="002E1338"/>
    <w:rsid w:val="002E1859"/>
    <w:rsid w:val="002E2F6D"/>
    <w:rsid w:val="002E37EE"/>
    <w:rsid w:val="002E5BEA"/>
    <w:rsid w:val="002E73D2"/>
    <w:rsid w:val="002E7973"/>
    <w:rsid w:val="002E7FCF"/>
    <w:rsid w:val="002F029D"/>
    <w:rsid w:val="002F0B03"/>
    <w:rsid w:val="002F0FCC"/>
    <w:rsid w:val="002F143D"/>
    <w:rsid w:val="002F2E2B"/>
    <w:rsid w:val="002F36E4"/>
    <w:rsid w:val="002F3E05"/>
    <w:rsid w:val="002F3F56"/>
    <w:rsid w:val="002F6C7F"/>
    <w:rsid w:val="002F7AEC"/>
    <w:rsid w:val="002F7C14"/>
    <w:rsid w:val="003001DB"/>
    <w:rsid w:val="003004F2"/>
    <w:rsid w:val="00300C9C"/>
    <w:rsid w:val="00301508"/>
    <w:rsid w:val="00303114"/>
    <w:rsid w:val="00304FC9"/>
    <w:rsid w:val="00305CD5"/>
    <w:rsid w:val="00306A29"/>
    <w:rsid w:val="00306A83"/>
    <w:rsid w:val="00307098"/>
    <w:rsid w:val="00310720"/>
    <w:rsid w:val="00312B69"/>
    <w:rsid w:val="003138AD"/>
    <w:rsid w:val="00313D7C"/>
    <w:rsid w:val="0031433A"/>
    <w:rsid w:val="00314786"/>
    <w:rsid w:val="00314794"/>
    <w:rsid w:val="003149B9"/>
    <w:rsid w:val="00315A3C"/>
    <w:rsid w:val="003162D9"/>
    <w:rsid w:val="00316A5B"/>
    <w:rsid w:val="003170F4"/>
    <w:rsid w:val="003202F2"/>
    <w:rsid w:val="00321124"/>
    <w:rsid w:val="00321728"/>
    <w:rsid w:val="003217FA"/>
    <w:rsid w:val="00322600"/>
    <w:rsid w:val="003229F7"/>
    <w:rsid w:val="0032353D"/>
    <w:rsid w:val="00324740"/>
    <w:rsid w:val="00325211"/>
    <w:rsid w:val="0032567F"/>
    <w:rsid w:val="0032678E"/>
    <w:rsid w:val="003277C5"/>
    <w:rsid w:val="003303BC"/>
    <w:rsid w:val="00330531"/>
    <w:rsid w:val="00330D37"/>
    <w:rsid w:val="0033140D"/>
    <w:rsid w:val="00332AFA"/>
    <w:rsid w:val="0033317B"/>
    <w:rsid w:val="003340BA"/>
    <w:rsid w:val="0033476B"/>
    <w:rsid w:val="0033502F"/>
    <w:rsid w:val="00335625"/>
    <w:rsid w:val="00336BC4"/>
    <w:rsid w:val="00337799"/>
    <w:rsid w:val="00337D59"/>
    <w:rsid w:val="00337FDD"/>
    <w:rsid w:val="00340441"/>
    <w:rsid w:val="0034084C"/>
    <w:rsid w:val="00340850"/>
    <w:rsid w:val="003412F0"/>
    <w:rsid w:val="00341741"/>
    <w:rsid w:val="00342C52"/>
    <w:rsid w:val="00342F6C"/>
    <w:rsid w:val="0034391F"/>
    <w:rsid w:val="00344DF5"/>
    <w:rsid w:val="0034669E"/>
    <w:rsid w:val="00350B91"/>
    <w:rsid w:val="00350BB5"/>
    <w:rsid w:val="00352888"/>
    <w:rsid w:val="00353077"/>
    <w:rsid w:val="00353E3E"/>
    <w:rsid w:val="00356317"/>
    <w:rsid w:val="00360C6B"/>
    <w:rsid w:val="003611C9"/>
    <w:rsid w:val="003612A7"/>
    <w:rsid w:val="00361556"/>
    <w:rsid w:val="003615A7"/>
    <w:rsid w:val="00361B4A"/>
    <w:rsid w:val="003620C2"/>
    <w:rsid w:val="003627B4"/>
    <w:rsid w:val="0036332F"/>
    <w:rsid w:val="00364DA0"/>
    <w:rsid w:val="00365B4D"/>
    <w:rsid w:val="00365DA5"/>
    <w:rsid w:val="00365F0B"/>
    <w:rsid w:val="00366D19"/>
    <w:rsid w:val="00366DC0"/>
    <w:rsid w:val="00367E67"/>
    <w:rsid w:val="003700E6"/>
    <w:rsid w:val="003703CD"/>
    <w:rsid w:val="00370B10"/>
    <w:rsid w:val="0037171C"/>
    <w:rsid w:val="00371CDF"/>
    <w:rsid w:val="003747CA"/>
    <w:rsid w:val="003749EF"/>
    <w:rsid w:val="00374CDD"/>
    <w:rsid w:val="00376B9A"/>
    <w:rsid w:val="00376D77"/>
    <w:rsid w:val="00377178"/>
    <w:rsid w:val="00380285"/>
    <w:rsid w:val="0038057A"/>
    <w:rsid w:val="003813A6"/>
    <w:rsid w:val="0038231A"/>
    <w:rsid w:val="0038241E"/>
    <w:rsid w:val="00383AAB"/>
    <w:rsid w:val="003842BA"/>
    <w:rsid w:val="003853D9"/>
    <w:rsid w:val="003855AD"/>
    <w:rsid w:val="00385A7D"/>
    <w:rsid w:val="00386975"/>
    <w:rsid w:val="003907FF"/>
    <w:rsid w:val="00392263"/>
    <w:rsid w:val="0039349B"/>
    <w:rsid w:val="00393EC7"/>
    <w:rsid w:val="00394F3F"/>
    <w:rsid w:val="00395969"/>
    <w:rsid w:val="00395C45"/>
    <w:rsid w:val="0039655C"/>
    <w:rsid w:val="003A0399"/>
    <w:rsid w:val="003A0D7D"/>
    <w:rsid w:val="003A2E14"/>
    <w:rsid w:val="003A331C"/>
    <w:rsid w:val="003A3527"/>
    <w:rsid w:val="003A3CA9"/>
    <w:rsid w:val="003A4376"/>
    <w:rsid w:val="003A43C4"/>
    <w:rsid w:val="003A69B6"/>
    <w:rsid w:val="003A6E20"/>
    <w:rsid w:val="003A70BA"/>
    <w:rsid w:val="003A7123"/>
    <w:rsid w:val="003A7367"/>
    <w:rsid w:val="003B31F3"/>
    <w:rsid w:val="003B3E61"/>
    <w:rsid w:val="003B5687"/>
    <w:rsid w:val="003B5888"/>
    <w:rsid w:val="003B5BF3"/>
    <w:rsid w:val="003B6764"/>
    <w:rsid w:val="003C0384"/>
    <w:rsid w:val="003C0758"/>
    <w:rsid w:val="003C0DEE"/>
    <w:rsid w:val="003C13B8"/>
    <w:rsid w:val="003C15DB"/>
    <w:rsid w:val="003C17DE"/>
    <w:rsid w:val="003C234B"/>
    <w:rsid w:val="003C2567"/>
    <w:rsid w:val="003C263F"/>
    <w:rsid w:val="003C2C85"/>
    <w:rsid w:val="003C793E"/>
    <w:rsid w:val="003C79A7"/>
    <w:rsid w:val="003D026E"/>
    <w:rsid w:val="003D0282"/>
    <w:rsid w:val="003D0901"/>
    <w:rsid w:val="003D14F0"/>
    <w:rsid w:val="003D2AE4"/>
    <w:rsid w:val="003D348D"/>
    <w:rsid w:val="003D3D59"/>
    <w:rsid w:val="003D3FEA"/>
    <w:rsid w:val="003D4D69"/>
    <w:rsid w:val="003D6EE6"/>
    <w:rsid w:val="003D74A0"/>
    <w:rsid w:val="003E0E3B"/>
    <w:rsid w:val="003E1F40"/>
    <w:rsid w:val="003E3322"/>
    <w:rsid w:val="003E3809"/>
    <w:rsid w:val="003E3AE7"/>
    <w:rsid w:val="003E3EDF"/>
    <w:rsid w:val="003E6C75"/>
    <w:rsid w:val="003E6F59"/>
    <w:rsid w:val="003F0015"/>
    <w:rsid w:val="003F0142"/>
    <w:rsid w:val="003F0AE8"/>
    <w:rsid w:val="003F0C2E"/>
    <w:rsid w:val="003F0E26"/>
    <w:rsid w:val="003F1319"/>
    <w:rsid w:val="003F247B"/>
    <w:rsid w:val="003F2DDB"/>
    <w:rsid w:val="003F420F"/>
    <w:rsid w:val="003F4211"/>
    <w:rsid w:val="003F4967"/>
    <w:rsid w:val="003F596D"/>
    <w:rsid w:val="003F5D66"/>
    <w:rsid w:val="003F6C96"/>
    <w:rsid w:val="003F7315"/>
    <w:rsid w:val="0040092A"/>
    <w:rsid w:val="00400AB3"/>
    <w:rsid w:val="0040103B"/>
    <w:rsid w:val="0040106C"/>
    <w:rsid w:val="00401D1B"/>
    <w:rsid w:val="00401E29"/>
    <w:rsid w:val="004034C8"/>
    <w:rsid w:val="00404BF1"/>
    <w:rsid w:val="00404D8E"/>
    <w:rsid w:val="00406176"/>
    <w:rsid w:val="00406800"/>
    <w:rsid w:val="00407849"/>
    <w:rsid w:val="0041441F"/>
    <w:rsid w:val="00414864"/>
    <w:rsid w:val="00415E36"/>
    <w:rsid w:val="00416D48"/>
    <w:rsid w:val="00420420"/>
    <w:rsid w:val="004207B5"/>
    <w:rsid w:val="00422D0F"/>
    <w:rsid w:val="004239CB"/>
    <w:rsid w:val="00423FEC"/>
    <w:rsid w:val="00424203"/>
    <w:rsid w:val="00424887"/>
    <w:rsid w:val="00424B19"/>
    <w:rsid w:val="00427A78"/>
    <w:rsid w:val="004305D4"/>
    <w:rsid w:val="00430D1B"/>
    <w:rsid w:val="0043156C"/>
    <w:rsid w:val="004323F4"/>
    <w:rsid w:val="0043481D"/>
    <w:rsid w:val="00434921"/>
    <w:rsid w:val="00434C20"/>
    <w:rsid w:val="004355F2"/>
    <w:rsid w:val="004366EF"/>
    <w:rsid w:val="00437D18"/>
    <w:rsid w:val="004415C0"/>
    <w:rsid w:val="00442D96"/>
    <w:rsid w:val="004435D6"/>
    <w:rsid w:val="0044389B"/>
    <w:rsid w:val="004442C2"/>
    <w:rsid w:val="00444B83"/>
    <w:rsid w:val="00444DA5"/>
    <w:rsid w:val="00444E33"/>
    <w:rsid w:val="00444F5C"/>
    <w:rsid w:val="00445429"/>
    <w:rsid w:val="00445713"/>
    <w:rsid w:val="004463A0"/>
    <w:rsid w:val="004467B8"/>
    <w:rsid w:val="004469A7"/>
    <w:rsid w:val="00447C5C"/>
    <w:rsid w:val="00450D6A"/>
    <w:rsid w:val="004525C3"/>
    <w:rsid w:val="0045387A"/>
    <w:rsid w:val="00454952"/>
    <w:rsid w:val="0045510E"/>
    <w:rsid w:val="00456E6B"/>
    <w:rsid w:val="004613A5"/>
    <w:rsid w:val="00461952"/>
    <w:rsid w:val="00462883"/>
    <w:rsid w:val="004630A2"/>
    <w:rsid w:val="004639B2"/>
    <w:rsid w:val="00463A2C"/>
    <w:rsid w:val="00465A08"/>
    <w:rsid w:val="004669DE"/>
    <w:rsid w:val="00471E34"/>
    <w:rsid w:val="00473EDC"/>
    <w:rsid w:val="00473FD0"/>
    <w:rsid w:val="0047519C"/>
    <w:rsid w:val="004752DD"/>
    <w:rsid w:val="00475769"/>
    <w:rsid w:val="004759B3"/>
    <w:rsid w:val="004768C8"/>
    <w:rsid w:val="00476CCE"/>
    <w:rsid w:val="00480394"/>
    <w:rsid w:val="00481B28"/>
    <w:rsid w:val="00482710"/>
    <w:rsid w:val="00484305"/>
    <w:rsid w:val="004843A6"/>
    <w:rsid w:val="0048723C"/>
    <w:rsid w:val="0048781C"/>
    <w:rsid w:val="004909DD"/>
    <w:rsid w:val="00490F18"/>
    <w:rsid w:val="00490FD4"/>
    <w:rsid w:val="0049293A"/>
    <w:rsid w:val="00493499"/>
    <w:rsid w:val="004940CC"/>
    <w:rsid w:val="00496076"/>
    <w:rsid w:val="00496936"/>
    <w:rsid w:val="00496A58"/>
    <w:rsid w:val="00496D3D"/>
    <w:rsid w:val="00496E77"/>
    <w:rsid w:val="004A0585"/>
    <w:rsid w:val="004A05B3"/>
    <w:rsid w:val="004A1915"/>
    <w:rsid w:val="004A1DED"/>
    <w:rsid w:val="004A292D"/>
    <w:rsid w:val="004A3214"/>
    <w:rsid w:val="004A380E"/>
    <w:rsid w:val="004A49B3"/>
    <w:rsid w:val="004A519B"/>
    <w:rsid w:val="004A5B51"/>
    <w:rsid w:val="004A60A4"/>
    <w:rsid w:val="004A692F"/>
    <w:rsid w:val="004B16E3"/>
    <w:rsid w:val="004B20FF"/>
    <w:rsid w:val="004B351B"/>
    <w:rsid w:val="004B3914"/>
    <w:rsid w:val="004B5012"/>
    <w:rsid w:val="004B581A"/>
    <w:rsid w:val="004B5F60"/>
    <w:rsid w:val="004B743B"/>
    <w:rsid w:val="004B751D"/>
    <w:rsid w:val="004B7551"/>
    <w:rsid w:val="004B758A"/>
    <w:rsid w:val="004B7C6C"/>
    <w:rsid w:val="004C1BA5"/>
    <w:rsid w:val="004C4BC1"/>
    <w:rsid w:val="004C4C22"/>
    <w:rsid w:val="004C4FD9"/>
    <w:rsid w:val="004C509B"/>
    <w:rsid w:val="004C5209"/>
    <w:rsid w:val="004C6D96"/>
    <w:rsid w:val="004D0E1E"/>
    <w:rsid w:val="004D2565"/>
    <w:rsid w:val="004D2CEB"/>
    <w:rsid w:val="004D3230"/>
    <w:rsid w:val="004D4C70"/>
    <w:rsid w:val="004D4FFE"/>
    <w:rsid w:val="004D5EE5"/>
    <w:rsid w:val="004E022E"/>
    <w:rsid w:val="004E0792"/>
    <w:rsid w:val="004E16CE"/>
    <w:rsid w:val="004E20C1"/>
    <w:rsid w:val="004E231B"/>
    <w:rsid w:val="004E25FF"/>
    <w:rsid w:val="004E2F25"/>
    <w:rsid w:val="004E463A"/>
    <w:rsid w:val="004E4BBC"/>
    <w:rsid w:val="004E51C7"/>
    <w:rsid w:val="004E5E50"/>
    <w:rsid w:val="004E63ED"/>
    <w:rsid w:val="004E6542"/>
    <w:rsid w:val="004E750F"/>
    <w:rsid w:val="004E7DA6"/>
    <w:rsid w:val="004F0882"/>
    <w:rsid w:val="004F2597"/>
    <w:rsid w:val="004F2773"/>
    <w:rsid w:val="004F40A8"/>
    <w:rsid w:val="004F4A26"/>
    <w:rsid w:val="004F4B48"/>
    <w:rsid w:val="004F55F9"/>
    <w:rsid w:val="004F564B"/>
    <w:rsid w:val="005003C3"/>
    <w:rsid w:val="00500E97"/>
    <w:rsid w:val="00501357"/>
    <w:rsid w:val="005030BB"/>
    <w:rsid w:val="00505543"/>
    <w:rsid w:val="00506289"/>
    <w:rsid w:val="00506B75"/>
    <w:rsid w:val="00507B66"/>
    <w:rsid w:val="00507CC8"/>
    <w:rsid w:val="00511257"/>
    <w:rsid w:val="005114BF"/>
    <w:rsid w:val="00511631"/>
    <w:rsid w:val="00513091"/>
    <w:rsid w:val="0051388D"/>
    <w:rsid w:val="005151A1"/>
    <w:rsid w:val="005155BF"/>
    <w:rsid w:val="00515956"/>
    <w:rsid w:val="005163B9"/>
    <w:rsid w:val="005168CC"/>
    <w:rsid w:val="00520368"/>
    <w:rsid w:val="005206B8"/>
    <w:rsid w:val="00521FA9"/>
    <w:rsid w:val="00522294"/>
    <w:rsid w:val="005243F9"/>
    <w:rsid w:val="005264F1"/>
    <w:rsid w:val="00526E26"/>
    <w:rsid w:val="005301E9"/>
    <w:rsid w:val="005306B5"/>
    <w:rsid w:val="00530A18"/>
    <w:rsid w:val="00531D50"/>
    <w:rsid w:val="005323BE"/>
    <w:rsid w:val="00532A47"/>
    <w:rsid w:val="00533185"/>
    <w:rsid w:val="005335D0"/>
    <w:rsid w:val="005339CC"/>
    <w:rsid w:val="00534598"/>
    <w:rsid w:val="005346C1"/>
    <w:rsid w:val="00535170"/>
    <w:rsid w:val="00535559"/>
    <w:rsid w:val="00536D10"/>
    <w:rsid w:val="0053704C"/>
    <w:rsid w:val="005377A5"/>
    <w:rsid w:val="00537E44"/>
    <w:rsid w:val="005404ED"/>
    <w:rsid w:val="0054154C"/>
    <w:rsid w:val="00541D17"/>
    <w:rsid w:val="00543F79"/>
    <w:rsid w:val="0054466E"/>
    <w:rsid w:val="0054738B"/>
    <w:rsid w:val="00547D41"/>
    <w:rsid w:val="0055096C"/>
    <w:rsid w:val="00551D07"/>
    <w:rsid w:val="00551EB3"/>
    <w:rsid w:val="005523B2"/>
    <w:rsid w:val="005536F8"/>
    <w:rsid w:val="00554FD7"/>
    <w:rsid w:val="005566D5"/>
    <w:rsid w:val="0055695F"/>
    <w:rsid w:val="00556FA9"/>
    <w:rsid w:val="005606DD"/>
    <w:rsid w:val="00561990"/>
    <w:rsid w:val="00563378"/>
    <w:rsid w:val="00563739"/>
    <w:rsid w:val="0056397A"/>
    <w:rsid w:val="0056433A"/>
    <w:rsid w:val="00564582"/>
    <w:rsid w:val="00564C46"/>
    <w:rsid w:val="005651D1"/>
    <w:rsid w:val="0056615A"/>
    <w:rsid w:val="005665BA"/>
    <w:rsid w:val="00566715"/>
    <w:rsid w:val="005676FE"/>
    <w:rsid w:val="005678D9"/>
    <w:rsid w:val="005704DD"/>
    <w:rsid w:val="00571110"/>
    <w:rsid w:val="005713F7"/>
    <w:rsid w:val="00573D02"/>
    <w:rsid w:val="00573DD9"/>
    <w:rsid w:val="00574F78"/>
    <w:rsid w:val="00575BAF"/>
    <w:rsid w:val="00576AFE"/>
    <w:rsid w:val="005772EB"/>
    <w:rsid w:val="005779BA"/>
    <w:rsid w:val="005800B7"/>
    <w:rsid w:val="005805D5"/>
    <w:rsid w:val="00581379"/>
    <w:rsid w:val="005813E3"/>
    <w:rsid w:val="005814A0"/>
    <w:rsid w:val="00581599"/>
    <w:rsid w:val="00581A18"/>
    <w:rsid w:val="00581D33"/>
    <w:rsid w:val="00582A95"/>
    <w:rsid w:val="00584B4D"/>
    <w:rsid w:val="005861E1"/>
    <w:rsid w:val="00587FAB"/>
    <w:rsid w:val="0059266E"/>
    <w:rsid w:val="00592CC9"/>
    <w:rsid w:val="00594198"/>
    <w:rsid w:val="00594998"/>
    <w:rsid w:val="005949A7"/>
    <w:rsid w:val="00595189"/>
    <w:rsid w:val="005957E1"/>
    <w:rsid w:val="005965A6"/>
    <w:rsid w:val="00596C35"/>
    <w:rsid w:val="00596EF3"/>
    <w:rsid w:val="00597669"/>
    <w:rsid w:val="005A00F0"/>
    <w:rsid w:val="005A083B"/>
    <w:rsid w:val="005A0C0E"/>
    <w:rsid w:val="005A0D74"/>
    <w:rsid w:val="005A100B"/>
    <w:rsid w:val="005A12CF"/>
    <w:rsid w:val="005A14E3"/>
    <w:rsid w:val="005A2161"/>
    <w:rsid w:val="005A2D8F"/>
    <w:rsid w:val="005A3434"/>
    <w:rsid w:val="005A3A19"/>
    <w:rsid w:val="005A43AC"/>
    <w:rsid w:val="005A59CE"/>
    <w:rsid w:val="005A6076"/>
    <w:rsid w:val="005A6D3A"/>
    <w:rsid w:val="005A7751"/>
    <w:rsid w:val="005A7986"/>
    <w:rsid w:val="005B0379"/>
    <w:rsid w:val="005B086B"/>
    <w:rsid w:val="005B1241"/>
    <w:rsid w:val="005B149F"/>
    <w:rsid w:val="005B174D"/>
    <w:rsid w:val="005B2323"/>
    <w:rsid w:val="005B3119"/>
    <w:rsid w:val="005B3AFA"/>
    <w:rsid w:val="005B5F7B"/>
    <w:rsid w:val="005B7C8E"/>
    <w:rsid w:val="005B7DCB"/>
    <w:rsid w:val="005C0461"/>
    <w:rsid w:val="005C05AC"/>
    <w:rsid w:val="005C08B0"/>
    <w:rsid w:val="005C167E"/>
    <w:rsid w:val="005C2D0E"/>
    <w:rsid w:val="005C2EDA"/>
    <w:rsid w:val="005C4E2A"/>
    <w:rsid w:val="005C5264"/>
    <w:rsid w:val="005C680B"/>
    <w:rsid w:val="005C72A1"/>
    <w:rsid w:val="005C7D69"/>
    <w:rsid w:val="005D04CF"/>
    <w:rsid w:val="005D17C1"/>
    <w:rsid w:val="005D37F9"/>
    <w:rsid w:val="005D3A8A"/>
    <w:rsid w:val="005D3E39"/>
    <w:rsid w:val="005D6428"/>
    <w:rsid w:val="005D79F0"/>
    <w:rsid w:val="005E3F01"/>
    <w:rsid w:val="005E4081"/>
    <w:rsid w:val="005E444A"/>
    <w:rsid w:val="005E4BAF"/>
    <w:rsid w:val="005E6C90"/>
    <w:rsid w:val="005E6CCC"/>
    <w:rsid w:val="005F0EF4"/>
    <w:rsid w:val="005F1A85"/>
    <w:rsid w:val="005F1C24"/>
    <w:rsid w:val="005F1EBA"/>
    <w:rsid w:val="005F6A22"/>
    <w:rsid w:val="005F741F"/>
    <w:rsid w:val="006006CF"/>
    <w:rsid w:val="0060198F"/>
    <w:rsid w:val="00601CA1"/>
    <w:rsid w:val="0060303A"/>
    <w:rsid w:val="00603B95"/>
    <w:rsid w:val="006045F1"/>
    <w:rsid w:val="00604871"/>
    <w:rsid w:val="00605780"/>
    <w:rsid w:val="006060E0"/>
    <w:rsid w:val="0060659A"/>
    <w:rsid w:val="00611A0D"/>
    <w:rsid w:val="0061286F"/>
    <w:rsid w:val="00613851"/>
    <w:rsid w:val="00613D81"/>
    <w:rsid w:val="0061413D"/>
    <w:rsid w:val="00614872"/>
    <w:rsid w:val="00614CA1"/>
    <w:rsid w:val="006169F2"/>
    <w:rsid w:val="00616F45"/>
    <w:rsid w:val="00617CDA"/>
    <w:rsid w:val="0062154F"/>
    <w:rsid w:val="00621AED"/>
    <w:rsid w:val="00622E4F"/>
    <w:rsid w:val="006234C0"/>
    <w:rsid w:val="006238F3"/>
    <w:rsid w:val="00623D48"/>
    <w:rsid w:val="00623E21"/>
    <w:rsid w:val="00624560"/>
    <w:rsid w:val="00624D9E"/>
    <w:rsid w:val="00624E6C"/>
    <w:rsid w:val="00624EC5"/>
    <w:rsid w:val="006252FE"/>
    <w:rsid w:val="00625857"/>
    <w:rsid w:val="00625BAB"/>
    <w:rsid w:val="006266C2"/>
    <w:rsid w:val="006266DE"/>
    <w:rsid w:val="00627423"/>
    <w:rsid w:val="00630769"/>
    <w:rsid w:val="00631588"/>
    <w:rsid w:val="00631B2B"/>
    <w:rsid w:val="00631E27"/>
    <w:rsid w:val="00632365"/>
    <w:rsid w:val="0063270C"/>
    <w:rsid w:val="00632838"/>
    <w:rsid w:val="00632D4D"/>
    <w:rsid w:val="006341E8"/>
    <w:rsid w:val="0063494C"/>
    <w:rsid w:val="00634FFF"/>
    <w:rsid w:val="00635609"/>
    <w:rsid w:val="00636692"/>
    <w:rsid w:val="00637978"/>
    <w:rsid w:val="00637E49"/>
    <w:rsid w:val="00640845"/>
    <w:rsid w:val="00640C5A"/>
    <w:rsid w:val="00641627"/>
    <w:rsid w:val="00643C35"/>
    <w:rsid w:val="00643DE2"/>
    <w:rsid w:val="00644C0C"/>
    <w:rsid w:val="00644DA4"/>
    <w:rsid w:val="00645345"/>
    <w:rsid w:val="006455A7"/>
    <w:rsid w:val="006459EE"/>
    <w:rsid w:val="006461D4"/>
    <w:rsid w:val="006464CE"/>
    <w:rsid w:val="0064776A"/>
    <w:rsid w:val="00650AB8"/>
    <w:rsid w:val="00650CBD"/>
    <w:rsid w:val="00651025"/>
    <w:rsid w:val="00651424"/>
    <w:rsid w:val="00654CBB"/>
    <w:rsid w:val="0065500B"/>
    <w:rsid w:val="006575D7"/>
    <w:rsid w:val="00662127"/>
    <w:rsid w:val="00662692"/>
    <w:rsid w:val="00662B97"/>
    <w:rsid w:val="00664B1F"/>
    <w:rsid w:val="00664B9C"/>
    <w:rsid w:val="00665084"/>
    <w:rsid w:val="00666A5C"/>
    <w:rsid w:val="00667457"/>
    <w:rsid w:val="00667DC3"/>
    <w:rsid w:val="0067024F"/>
    <w:rsid w:val="006712D4"/>
    <w:rsid w:val="00671EA4"/>
    <w:rsid w:val="00672B5A"/>
    <w:rsid w:val="00672F3D"/>
    <w:rsid w:val="00674321"/>
    <w:rsid w:val="006744F9"/>
    <w:rsid w:val="00674F8C"/>
    <w:rsid w:val="00675F42"/>
    <w:rsid w:val="0067627F"/>
    <w:rsid w:val="00676514"/>
    <w:rsid w:val="00676955"/>
    <w:rsid w:val="00676D3E"/>
    <w:rsid w:val="0068065D"/>
    <w:rsid w:val="00680EC4"/>
    <w:rsid w:val="00680F57"/>
    <w:rsid w:val="006813C4"/>
    <w:rsid w:val="006814BD"/>
    <w:rsid w:val="00681BB4"/>
    <w:rsid w:val="00683552"/>
    <w:rsid w:val="00683CE5"/>
    <w:rsid w:val="006846CC"/>
    <w:rsid w:val="00684918"/>
    <w:rsid w:val="00684A6B"/>
    <w:rsid w:val="0068505B"/>
    <w:rsid w:val="0068511B"/>
    <w:rsid w:val="00686D71"/>
    <w:rsid w:val="006872F1"/>
    <w:rsid w:val="00690CA8"/>
    <w:rsid w:val="00691118"/>
    <w:rsid w:val="0069236C"/>
    <w:rsid w:val="00693BE7"/>
    <w:rsid w:val="00694F31"/>
    <w:rsid w:val="00695CBA"/>
    <w:rsid w:val="006968AE"/>
    <w:rsid w:val="006A0234"/>
    <w:rsid w:val="006A05AA"/>
    <w:rsid w:val="006A0719"/>
    <w:rsid w:val="006A1354"/>
    <w:rsid w:val="006A1AF4"/>
    <w:rsid w:val="006A2EB8"/>
    <w:rsid w:val="006A3416"/>
    <w:rsid w:val="006A4298"/>
    <w:rsid w:val="006A42F7"/>
    <w:rsid w:val="006A4406"/>
    <w:rsid w:val="006A45B0"/>
    <w:rsid w:val="006A598B"/>
    <w:rsid w:val="006A62CA"/>
    <w:rsid w:val="006A6A3E"/>
    <w:rsid w:val="006A6BD8"/>
    <w:rsid w:val="006A71B1"/>
    <w:rsid w:val="006A7D69"/>
    <w:rsid w:val="006B0752"/>
    <w:rsid w:val="006B07BF"/>
    <w:rsid w:val="006B3816"/>
    <w:rsid w:val="006B4C9F"/>
    <w:rsid w:val="006B5C4E"/>
    <w:rsid w:val="006B7D54"/>
    <w:rsid w:val="006C3ABA"/>
    <w:rsid w:val="006C53B1"/>
    <w:rsid w:val="006C5423"/>
    <w:rsid w:val="006C5476"/>
    <w:rsid w:val="006C6388"/>
    <w:rsid w:val="006C6EFE"/>
    <w:rsid w:val="006C72C3"/>
    <w:rsid w:val="006C7521"/>
    <w:rsid w:val="006C7CBC"/>
    <w:rsid w:val="006D0606"/>
    <w:rsid w:val="006D0FA9"/>
    <w:rsid w:val="006D148D"/>
    <w:rsid w:val="006D1866"/>
    <w:rsid w:val="006D199F"/>
    <w:rsid w:val="006D1BC1"/>
    <w:rsid w:val="006D45D4"/>
    <w:rsid w:val="006D4E0F"/>
    <w:rsid w:val="006D5919"/>
    <w:rsid w:val="006D5FE8"/>
    <w:rsid w:val="006D646B"/>
    <w:rsid w:val="006D6CCF"/>
    <w:rsid w:val="006E1498"/>
    <w:rsid w:val="006E25C8"/>
    <w:rsid w:val="006E550E"/>
    <w:rsid w:val="006E669C"/>
    <w:rsid w:val="006E6761"/>
    <w:rsid w:val="006E77C2"/>
    <w:rsid w:val="006E7E28"/>
    <w:rsid w:val="006E7E2C"/>
    <w:rsid w:val="006F19DB"/>
    <w:rsid w:val="006F21D7"/>
    <w:rsid w:val="006F224F"/>
    <w:rsid w:val="006F2F69"/>
    <w:rsid w:val="006F3129"/>
    <w:rsid w:val="006F3542"/>
    <w:rsid w:val="006F5B75"/>
    <w:rsid w:val="006F6664"/>
    <w:rsid w:val="006F6D92"/>
    <w:rsid w:val="006F6FEA"/>
    <w:rsid w:val="006F7742"/>
    <w:rsid w:val="00700169"/>
    <w:rsid w:val="007008E4"/>
    <w:rsid w:val="00702A9F"/>
    <w:rsid w:val="00702BC3"/>
    <w:rsid w:val="00702D55"/>
    <w:rsid w:val="00703226"/>
    <w:rsid w:val="0070342E"/>
    <w:rsid w:val="007048F7"/>
    <w:rsid w:val="0070580C"/>
    <w:rsid w:val="00705F0D"/>
    <w:rsid w:val="007075B8"/>
    <w:rsid w:val="00707904"/>
    <w:rsid w:val="007102B9"/>
    <w:rsid w:val="00711075"/>
    <w:rsid w:val="007124EC"/>
    <w:rsid w:val="00713B7F"/>
    <w:rsid w:val="007159D5"/>
    <w:rsid w:val="007159E1"/>
    <w:rsid w:val="00715AE8"/>
    <w:rsid w:val="007172E7"/>
    <w:rsid w:val="0071790F"/>
    <w:rsid w:val="00721CBB"/>
    <w:rsid w:val="00722AED"/>
    <w:rsid w:val="00722B4A"/>
    <w:rsid w:val="00722D63"/>
    <w:rsid w:val="00724C97"/>
    <w:rsid w:val="00724D7E"/>
    <w:rsid w:val="00726584"/>
    <w:rsid w:val="0072728E"/>
    <w:rsid w:val="007313A1"/>
    <w:rsid w:val="00732206"/>
    <w:rsid w:val="00734056"/>
    <w:rsid w:val="007344A6"/>
    <w:rsid w:val="00734751"/>
    <w:rsid w:val="007353F0"/>
    <w:rsid w:val="00735417"/>
    <w:rsid w:val="007357C4"/>
    <w:rsid w:val="00735982"/>
    <w:rsid w:val="0073625C"/>
    <w:rsid w:val="00736294"/>
    <w:rsid w:val="00737E8C"/>
    <w:rsid w:val="00742CE6"/>
    <w:rsid w:val="00744219"/>
    <w:rsid w:val="00744C31"/>
    <w:rsid w:val="00750737"/>
    <w:rsid w:val="007515CD"/>
    <w:rsid w:val="00752E11"/>
    <w:rsid w:val="007536AA"/>
    <w:rsid w:val="00753F1D"/>
    <w:rsid w:val="00754BB7"/>
    <w:rsid w:val="00754F6D"/>
    <w:rsid w:val="007558FF"/>
    <w:rsid w:val="00756F30"/>
    <w:rsid w:val="00756F4E"/>
    <w:rsid w:val="00756FDB"/>
    <w:rsid w:val="007574C0"/>
    <w:rsid w:val="00757FB7"/>
    <w:rsid w:val="007601D5"/>
    <w:rsid w:val="00762805"/>
    <w:rsid w:val="00763251"/>
    <w:rsid w:val="00764AD6"/>
    <w:rsid w:val="00764B0B"/>
    <w:rsid w:val="00766248"/>
    <w:rsid w:val="0076647C"/>
    <w:rsid w:val="007671DE"/>
    <w:rsid w:val="00770373"/>
    <w:rsid w:val="00770F66"/>
    <w:rsid w:val="00772F4B"/>
    <w:rsid w:val="007751D2"/>
    <w:rsid w:val="00775706"/>
    <w:rsid w:val="00775B88"/>
    <w:rsid w:val="007761C1"/>
    <w:rsid w:val="007762C1"/>
    <w:rsid w:val="00780756"/>
    <w:rsid w:val="00781823"/>
    <w:rsid w:val="00781E48"/>
    <w:rsid w:val="007841B7"/>
    <w:rsid w:val="00785DB8"/>
    <w:rsid w:val="00786587"/>
    <w:rsid w:val="0078784A"/>
    <w:rsid w:val="007908FC"/>
    <w:rsid w:val="00791780"/>
    <w:rsid w:val="00791970"/>
    <w:rsid w:val="00792784"/>
    <w:rsid w:val="00793C4D"/>
    <w:rsid w:val="00795701"/>
    <w:rsid w:val="00796B86"/>
    <w:rsid w:val="0079720F"/>
    <w:rsid w:val="007A0D8F"/>
    <w:rsid w:val="007A109F"/>
    <w:rsid w:val="007A1B20"/>
    <w:rsid w:val="007A1CA9"/>
    <w:rsid w:val="007A1D0B"/>
    <w:rsid w:val="007A2DBB"/>
    <w:rsid w:val="007A4A35"/>
    <w:rsid w:val="007A5A45"/>
    <w:rsid w:val="007A6EB1"/>
    <w:rsid w:val="007B0B2E"/>
    <w:rsid w:val="007B1542"/>
    <w:rsid w:val="007B19BB"/>
    <w:rsid w:val="007B21C6"/>
    <w:rsid w:val="007B421E"/>
    <w:rsid w:val="007B517E"/>
    <w:rsid w:val="007B5321"/>
    <w:rsid w:val="007B53DF"/>
    <w:rsid w:val="007B6004"/>
    <w:rsid w:val="007B674F"/>
    <w:rsid w:val="007B76E3"/>
    <w:rsid w:val="007C1634"/>
    <w:rsid w:val="007C20B8"/>
    <w:rsid w:val="007C2A62"/>
    <w:rsid w:val="007C2B24"/>
    <w:rsid w:val="007C313C"/>
    <w:rsid w:val="007C3337"/>
    <w:rsid w:val="007C33AC"/>
    <w:rsid w:val="007C3741"/>
    <w:rsid w:val="007C4898"/>
    <w:rsid w:val="007C5290"/>
    <w:rsid w:val="007C677E"/>
    <w:rsid w:val="007C76AA"/>
    <w:rsid w:val="007D0A56"/>
    <w:rsid w:val="007D0A8B"/>
    <w:rsid w:val="007D1089"/>
    <w:rsid w:val="007D10BD"/>
    <w:rsid w:val="007D1180"/>
    <w:rsid w:val="007D1344"/>
    <w:rsid w:val="007D1C4C"/>
    <w:rsid w:val="007D2821"/>
    <w:rsid w:val="007D2E3F"/>
    <w:rsid w:val="007D3846"/>
    <w:rsid w:val="007D3DD4"/>
    <w:rsid w:val="007D4191"/>
    <w:rsid w:val="007D4E44"/>
    <w:rsid w:val="007D5732"/>
    <w:rsid w:val="007D5A31"/>
    <w:rsid w:val="007D6AAC"/>
    <w:rsid w:val="007D776F"/>
    <w:rsid w:val="007D7FD1"/>
    <w:rsid w:val="007E0DCF"/>
    <w:rsid w:val="007E157F"/>
    <w:rsid w:val="007E2C8A"/>
    <w:rsid w:val="007E3036"/>
    <w:rsid w:val="007E44C8"/>
    <w:rsid w:val="007E57B3"/>
    <w:rsid w:val="007E5DE0"/>
    <w:rsid w:val="007E5E8A"/>
    <w:rsid w:val="007E6C98"/>
    <w:rsid w:val="007E6DBD"/>
    <w:rsid w:val="007E7438"/>
    <w:rsid w:val="007E7BF2"/>
    <w:rsid w:val="007F09C5"/>
    <w:rsid w:val="007F0B19"/>
    <w:rsid w:val="007F0DC3"/>
    <w:rsid w:val="007F27DA"/>
    <w:rsid w:val="007F334C"/>
    <w:rsid w:val="007F4EB0"/>
    <w:rsid w:val="007F5975"/>
    <w:rsid w:val="007F5B38"/>
    <w:rsid w:val="007F620A"/>
    <w:rsid w:val="007F748D"/>
    <w:rsid w:val="008011E9"/>
    <w:rsid w:val="008012A9"/>
    <w:rsid w:val="008048AE"/>
    <w:rsid w:val="00804C1B"/>
    <w:rsid w:val="00805B4D"/>
    <w:rsid w:val="00805E2E"/>
    <w:rsid w:val="00807885"/>
    <w:rsid w:val="00807FA9"/>
    <w:rsid w:val="00810D06"/>
    <w:rsid w:val="008116A4"/>
    <w:rsid w:val="00811BAA"/>
    <w:rsid w:val="0081203D"/>
    <w:rsid w:val="008125D1"/>
    <w:rsid w:val="00813189"/>
    <w:rsid w:val="00814A08"/>
    <w:rsid w:val="00817111"/>
    <w:rsid w:val="008205B0"/>
    <w:rsid w:val="008219BE"/>
    <w:rsid w:val="00823857"/>
    <w:rsid w:val="00824540"/>
    <w:rsid w:val="00826AF6"/>
    <w:rsid w:val="00827620"/>
    <w:rsid w:val="00827885"/>
    <w:rsid w:val="00827CFA"/>
    <w:rsid w:val="00827D5D"/>
    <w:rsid w:val="008311BB"/>
    <w:rsid w:val="00831435"/>
    <w:rsid w:val="00831761"/>
    <w:rsid w:val="00834635"/>
    <w:rsid w:val="008358EE"/>
    <w:rsid w:val="0083613E"/>
    <w:rsid w:val="008413E4"/>
    <w:rsid w:val="00841492"/>
    <w:rsid w:val="00841DEE"/>
    <w:rsid w:val="00842B96"/>
    <w:rsid w:val="0084392F"/>
    <w:rsid w:val="0084411D"/>
    <w:rsid w:val="008445B9"/>
    <w:rsid w:val="008445C5"/>
    <w:rsid w:val="00845BD7"/>
    <w:rsid w:val="00850695"/>
    <w:rsid w:val="00851DD1"/>
    <w:rsid w:val="00851DD9"/>
    <w:rsid w:val="00852269"/>
    <w:rsid w:val="00852C11"/>
    <w:rsid w:val="00853A20"/>
    <w:rsid w:val="00854164"/>
    <w:rsid w:val="00855413"/>
    <w:rsid w:val="008574B5"/>
    <w:rsid w:val="008618FE"/>
    <w:rsid w:val="00861BF9"/>
    <w:rsid w:val="008626E1"/>
    <w:rsid w:val="00862DC9"/>
    <w:rsid w:val="008633F2"/>
    <w:rsid w:val="0086528D"/>
    <w:rsid w:val="0086607D"/>
    <w:rsid w:val="00866950"/>
    <w:rsid w:val="00867DB0"/>
    <w:rsid w:val="00867E70"/>
    <w:rsid w:val="008702F5"/>
    <w:rsid w:val="008708BC"/>
    <w:rsid w:val="00871814"/>
    <w:rsid w:val="00871B63"/>
    <w:rsid w:val="00872915"/>
    <w:rsid w:val="00872BC4"/>
    <w:rsid w:val="008746F2"/>
    <w:rsid w:val="008749EC"/>
    <w:rsid w:val="00874E43"/>
    <w:rsid w:val="00875726"/>
    <w:rsid w:val="00876317"/>
    <w:rsid w:val="008773F3"/>
    <w:rsid w:val="00880EC9"/>
    <w:rsid w:val="00882607"/>
    <w:rsid w:val="00884D7B"/>
    <w:rsid w:val="00886370"/>
    <w:rsid w:val="00886405"/>
    <w:rsid w:val="00886698"/>
    <w:rsid w:val="008873B4"/>
    <w:rsid w:val="008900A3"/>
    <w:rsid w:val="00891581"/>
    <w:rsid w:val="008916E3"/>
    <w:rsid w:val="00891717"/>
    <w:rsid w:val="00892323"/>
    <w:rsid w:val="0089275C"/>
    <w:rsid w:val="00892CE5"/>
    <w:rsid w:val="00893D0B"/>
    <w:rsid w:val="00893E34"/>
    <w:rsid w:val="008947BB"/>
    <w:rsid w:val="0089565B"/>
    <w:rsid w:val="00896052"/>
    <w:rsid w:val="00896438"/>
    <w:rsid w:val="008969DF"/>
    <w:rsid w:val="00896A3F"/>
    <w:rsid w:val="00896B9E"/>
    <w:rsid w:val="00896C54"/>
    <w:rsid w:val="00896E21"/>
    <w:rsid w:val="0089728D"/>
    <w:rsid w:val="00897F19"/>
    <w:rsid w:val="008A11FF"/>
    <w:rsid w:val="008A224C"/>
    <w:rsid w:val="008A2F1A"/>
    <w:rsid w:val="008A3FD4"/>
    <w:rsid w:val="008A5603"/>
    <w:rsid w:val="008A5C89"/>
    <w:rsid w:val="008A5F20"/>
    <w:rsid w:val="008A76B4"/>
    <w:rsid w:val="008B2CED"/>
    <w:rsid w:val="008B315A"/>
    <w:rsid w:val="008B39A8"/>
    <w:rsid w:val="008B4304"/>
    <w:rsid w:val="008B50C5"/>
    <w:rsid w:val="008B5F5B"/>
    <w:rsid w:val="008B67D1"/>
    <w:rsid w:val="008B7221"/>
    <w:rsid w:val="008B7538"/>
    <w:rsid w:val="008B7C57"/>
    <w:rsid w:val="008C2C5B"/>
    <w:rsid w:val="008C39FC"/>
    <w:rsid w:val="008C427A"/>
    <w:rsid w:val="008C58BD"/>
    <w:rsid w:val="008C6B22"/>
    <w:rsid w:val="008C7502"/>
    <w:rsid w:val="008D0CDB"/>
    <w:rsid w:val="008D2BEF"/>
    <w:rsid w:val="008D2D70"/>
    <w:rsid w:val="008D2ED7"/>
    <w:rsid w:val="008D3277"/>
    <w:rsid w:val="008D385B"/>
    <w:rsid w:val="008D3879"/>
    <w:rsid w:val="008D3DAE"/>
    <w:rsid w:val="008D4094"/>
    <w:rsid w:val="008D41C6"/>
    <w:rsid w:val="008D42F1"/>
    <w:rsid w:val="008D502C"/>
    <w:rsid w:val="008D5C23"/>
    <w:rsid w:val="008D718C"/>
    <w:rsid w:val="008D77FD"/>
    <w:rsid w:val="008D7825"/>
    <w:rsid w:val="008E026D"/>
    <w:rsid w:val="008E09D9"/>
    <w:rsid w:val="008E13D9"/>
    <w:rsid w:val="008E28FE"/>
    <w:rsid w:val="008E2D04"/>
    <w:rsid w:val="008E2EE4"/>
    <w:rsid w:val="008E347E"/>
    <w:rsid w:val="008E3A98"/>
    <w:rsid w:val="008E4195"/>
    <w:rsid w:val="008E5E5D"/>
    <w:rsid w:val="008E6219"/>
    <w:rsid w:val="008E68DA"/>
    <w:rsid w:val="008F0A34"/>
    <w:rsid w:val="008F0AC1"/>
    <w:rsid w:val="008F0D40"/>
    <w:rsid w:val="008F0DB2"/>
    <w:rsid w:val="008F11FA"/>
    <w:rsid w:val="008F145F"/>
    <w:rsid w:val="008F1AA4"/>
    <w:rsid w:val="008F2856"/>
    <w:rsid w:val="008F2D25"/>
    <w:rsid w:val="008F2D9C"/>
    <w:rsid w:val="008F4888"/>
    <w:rsid w:val="008F4FE3"/>
    <w:rsid w:val="008F5E3F"/>
    <w:rsid w:val="008F666A"/>
    <w:rsid w:val="0090154A"/>
    <w:rsid w:val="0090175D"/>
    <w:rsid w:val="00901D6F"/>
    <w:rsid w:val="009029C8"/>
    <w:rsid w:val="00902C91"/>
    <w:rsid w:val="00903683"/>
    <w:rsid w:val="00903FA4"/>
    <w:rsid w:val="00905089"/>
    <w:rsid w:val="00905288"/>
    <w:rsid w:val="00911362"/>
    <w:rsid w:val="0091176E"/>
    <w:rsid w:val="00911AEA"/>
    <w:rsid w:val="00913E32"/>
    <w:rsid w:val="00916BB8"/>
    <w:rsid w:val="00916BD7"/>
    <w:rsid w:val="009179C6"/>
    <w:rsid w:val="0092036F"/>
    <w:rsid w:val="009205FF"/>
    <w:rsid w:val="00920809"/>
    <w:rsid w:val="00921011"/>
    <w:rsid w:val="00921958"/>
    <w:rsid w:val="00922C7A"/>
    <w:rsid w:val="00923D57"/>
    <w:rsid w:val="009249A1"/>
    <w:rsid w:val="00925A64"/>
    <w:rsid w:val="00926269"/>
    <w:rsid w:val="00926D5E"/>
    <w:rsid w:val="009279E9"/>
    <w:rsid w:val="00931A44"/>
    <w:rsid w:val="00931E3B"/>
    <w:rsid w:val="009324FE"/>
    <w:rsid w:val="00933CE6"/>
    <w:rsid w:val="009355F2"/>
    <w:rsid w:val="0093561D"/>
    <w:rsid w:val="00937FDD"/>
    <w:rsid w:val="0094078C"/>
    <w:rsid w:val="0094108A"/>
    <w:rsid w:val="009411E4"/>
    <w:rsid w:val="00942254"/>
    <w:rsid w:val="00942258"/>
    <w:rsid w:val="009434D1"/>
    <w:rsid w:val="0094473D"/>
    <w:rsid w:val="009448DA"/>
    <w:rsid w:val="009449ED"/>
    <w:rsid w:val="00946117"/>
    <w:rsid w:val="009515CD"/>
    <w:rsid w:val="00952D4D"/>
    <w:rsid w:val="0095389A"/>
    <w:rsid w:val="00954484"/>
    <w:rsid w:val="00954650"/>
    <w:rsid w:val="00954902"/>
    <w:rsid w:val="00954E66"/>
    <w:rsid w:val="00956490"/>
    <w:rsid w:val="00956771"/>
    <w:rsid w:val="00956FD7"/>
    <w:rsid w:val="0095745D"/>
    <w:rsid w:val="00957692"/>
    <w:rsid w:val="00960644"/>
    <w:rsid w:val="00961853"/>
    <w:rsid w:val="00961B10"/>
    <w:rsid w:val="00962482"/>
    <w:rsid w:val="00963830"/>
    <w:rsid w:val="00963A55"/>
    <w:rsid w:val="00965CA6"/>
    <w:rsid w:val="00965FC6"/>
    <w:rsid w:val="009668F0"/>
    <w:rsid w:val="00966994"/>
    <w:rsid w:val="0096760D"/>
    <w:rsid w:val="0097002D"/>
    <w:rsid w:val="00970039"/>
    <w:rsid w:val="0097111C"/>
    <w:rsid w:val="00971D9A"/>
    <w:rsid w:val="00972699"/>
    <w:rsid w:val="00972E0F"/>
    <w:rsid w:val="009756E0"/>
    <w:rsid w:val="009761CF"/>
    <w:rsid w:val="009764B4"/>
    <w:rsid w:val="009766E5"/>
    <w:rsid w:val="0097789B"/>
    <w:rsid w:val="00980515"/>
    <w:rsid w:val="009807A3"/>
    <w:rsid w:val="00980E56"/>
    <w:rsid w:val="00982C6C"/>
    <w:rsid w:val="00982F64"/>
    <w:rsid w:val="009847DD"/>
    <w:rsid w:val="00984853"/>
    <w:rsid w:val="00985C8A"/>
    <w:rsid w:val="00987673"/>
    <w:rsid w:val="00992218"/>
    <w:rsid w:val="009930BC"/>
    <w:rsid w:val="00993428"/>
    <w:rsid w:val="00993459"/>
    <w:rsid w:val="00994226"/>
    <w:rsid w:val="00994544"/>
    <w:rsid w:val="00995AB5"/>
    <w:rsid w:val="00995DFA"/>
    <w:rsid w:val="00996648"/>
    <w:rsid w:val="009A06C5"/>
    <w:rsid w:val="009A0785"/>
    <w:rsid w:val="009A0C46"/>
    <w:rsid w:val="009A0E45"/>
    <w:rsid w:val="009A0EE9"/>
    <w:rsid w:val="009A1716"/>
    <w:rsid w:val="009A321C"/>
    <w:rsid w:val="009A3F87"/>
    <w:rsid w:val="009A468A"/>
    <w:rsid w:val="009A5B06"/>
    <w:rsid w:val="009A6877"/>
    <w:rsid w:val="009A7418"/>
    <w:rsid w:val="009A7CB0"/>
    <w:rsid w:val="009B00E0"/>
    <w:rsid w:val="009B0B8F"/>
    <w:rsid w:val="009B1488"/>
    <w:rsid w:val="009B1F39"/>
    <w:rsid w:val="009B256B"/>
    <w:rsid w:val="009B45C2"/>
    <w:rsid w:val="009B7D62"/>
    <w:rsid w:val="009B7E14"/>
    <w:rsid w:val="009C0010"/>
    <w:rsid w:val="009C1710"/>
    <w:rsid w:val="009C22F0"/>
    <w:rsid w:val="009C3CAF"/>
    <w:rsid w:val="009C5BEC"/>
    <w:rsid w:val="009C5C47"/>
    <w:rsid w:val="009C5D41"/>
    <w:rsid w:val="009C6074"/>
    <w:rsid w:val="009D0D27"/>
    <w:rsid w:val="009D0E44"/>
    <w:rsid w:val="009D1576"/>
    <w:rsid w:val="009D1604"/>
    <w:rsid w:val="009D1851"/>
    <w:rsid w:val="009D34A1"/>
    <w:rsid w:val="009D390A"/>
    <w:rsid w:val="009D460A"/>
    <w:rsid w:val="009D562E"/>
    <w:rsid w:val="009D637F"/>
    <w:rsid w:val="009D72B2"/>
    <w:rsid w:val="009D7345"/>
    <w:rsid w:val="009D7926"/>
    <w:rsid w:val="009E0929"/>
    <w:rsid w:val="009E1FEF"/>
    <w:rsid w:val="009E262E"/>
    <w:rsid w:val="009E2D46"/>
    <w:rsid w:val="009E357C"/>
    <w:rsid w:val="009E377B"/>
    <w:rsid w:val="009E3EDA"/>
    <w:rsid w:val="009E5D52"/>
    <w:rsid w:val="009E6801"/>
    <w:rsid w:val="009E721F"/>
    <w:rsid w:val="009E7235"/>
    <w:rsid w:val="009E736E"/>
    <w:rsid w:val="009E7BD1"/>
    <w:rsid w:val="009F0D45"/>
    <w:rsid w:val="009F14F2"/>
    <w:rsid w:val="009F2129"/>
    <w:rsid w:val="009F2287"/>
    <w:rsid w:val="009F314F"/>
    <w:rsid w:val="009F3F22"/>
    <w:rsid w:val="009F4EF0"/>
    <w:rsid w:val="009F59A1"/>
    <w:rsid w:val="009F5E0D"/>
    <w:rsid w:val="009F628D"/>
    <w:rsid w:val="009F6483"/>
    <w:rsid w:val="00A00381"/>
    <w:rsid w:val="00A00A31"/>
    <w:rsid w:val="00A01B1D"/>
    <w:rsid w:val="00A0246B"/>
    <w:rsid w:val="00A02580"/>
    <w:rsid w:val="00A02CFF"/>
    <w:rsid w:val="00A06AB8"/>
    <w:rsid w:val="00A103DE"/>
    <w:rsid w:val="00A11114"/>
    <w:rsid w:val="00A113CB"/>
    <w:rsid w:val="00A11790"/>
    <w:rsid w:val="00A1485D"/>
    <w:rsid w:val="00A14D47"/>
    <w:rsid w:val="00A1593A"/>
    <w:rsid w:val="00A1602E"/>
    <w:rsid w:val="00A16625"/>
    <w:rsid w:val="00A17885"/>
    <w:rsid w:val="00A17A37"/>
    <w:rsid w:val="00A20AF1"/>
    <w:rsid w:val="00A20D8C"/>
    <w:rsid w:val="00A2138B"/>
    <w:rsid w:val="00A2162A"/>
    <w:rsid w:val="00A217C5"/>
    <w:rsid w:val="00A21E2E"/>
    <w:rsid w:val="00A225D1"/>
    <w:rsid w:val="00A23593"/>
    <w:rsid w:val="00A23CFA"/>
    <w:rsid w:val="00A24290"/>
    <w:rsid w:val="00A25983"/>
    <w:rsid w:val="00A25E08"/>
    <w:rsid w:val="00A260CF"/>
    <w:rsid w:val="00A265B5"/>
    <w:rsid w:val="00A26F1D"/>
    <w:rsid w:val="00A30B26"/>
    <w:rsid w:val="00A313B5"/>
    <w:rsid w:val="00A32EF9"/>
    <w:rsid w:val="00A33F18"/>
    <w:rsid w:val="00A356D2"/>
    <w:rsid w:val="00A35DD8"/>
    <w:rsid w:val="00A36AB4"/>
    <w:rsid w:val="00A37106"/>
    <w:rsid w:val="00A37A6B"/>
    <w:rsid w:val="00A415B3"/>
    <w:rsid w:val="00A41AA3"/>
    <w:rsid w:val="00A42848"/>
    <w:rsid w:val="00A42AFC"/>
    <w:rsid w:val="00A43262"/>
    <w:rsid w:val="00A4415C"/>
    <w:rsid w:val="00A44F57"/>
    <w:rsid w:val="00A4558E"/>
    <w:rsid w:val="00A46199"/>
    <w:rsid w:val="00A464F0"/>
    <w:rsid w:val="00A46B0D"/>
    <w:rsid w:val="00A50407"/>
    <w:rsid w:val="00A50596"/>
    <w:rsid w:val="00A5125F"/>
    <w:rsid w:val="00A517BF"/>
    <w:rsid w:val="00A52161"/>
    <w:rsid w:val="00A527DB"/>
    <w:rsid w:val="00A52874"/>
    <w:rsid w:val="00A5307C"/>
    <w:rsid w:val="00A533AD"/>
    <w:rsid w:val="00A53FD6"/>
    <w:rsid w:val="00A5619A"/>
    <w:rsid w:val="00A573DF"/>
    <w:rsid w:val="00A57B0E"/>
    <w:rsid w:val="00A57C81"/>
    <w:rsid w:val="00A57CAB"/>
    <w:rsid w:val="00A6145A"/>
    <w:rsid w:val="00A61C1F"/>
    <w:rsid w:val="00A6268D"/>
    <w:rsid w:val="00A64504"/>
    <w:rsid w:val="00A6492E"/>
    <w:rsid w:val="00A65029"/>
    <w:rsid w:val="00A65BD2"/>
    <w:rsid w:val="00A67C8C"/>
    <w:rsid w:val="00A7019C"/>
    <w:rsid w:val="00A70B99"/>
    <w:rsid w:val="00A70BA3"/>
    <w:rsid w:val="00A72138"/>
    <w:rsid w:val="00A7381E"/>
    <w:rsid w:val="00A751D6"/>
    <w:rsid w:val="00A75E17"/>
    <w:rsid w:val="00A760E5"/>
    <w:rsid w:val="00A761F2"/>
    <w:rsid w:val="00A763EE"/>
    <w:rsid w:val="00A764C2"/>
    <w:rsid w:val="00A76D74"/>
    <w:rsid w:val="00A81C46"/>
    <w:rsid w:val="00A81DCD"/>
    <w:rsid w:val="00A82F95"/>
    <w:rsid w:val="00A832A5"/>
    <w:rsid w:val="00A83C7A"/>
    <w:rsid w:val="00A84D22"/>
    <w:rsid w:val="00A85229"/>
    <w:rsid w:val="00A85298"/>
    <w:rsid w:val="00A85472"/>
    <w:rsid w:val="00A85E61"/>
    <w:rsid w:val="00A86E7F"/>
    <w:rsid w:val="00A87D9D"/>
    <w:rsid w:val="00A90880"/>
    <w:rsid w:val="00A92C6B"/>
    <w:rsid w:val="00A9407E"/>
    <w:rsid w:val="00A966FC"/>
    <w:rsid w:val="00A969D4"/>
    <w:rsid w:val="00A9707A"/>
    <w:rsid w:val="00A97705"/>
    <w:rsid w:val="00A97E94"/>
    <w:rsid w:val="00A97F54"/>
    <w:rsid w:val="00AA211C"/>
    <w:rsid w:val="00AA25A9"/>
    <w:rsid w:val="00AA2871"/>
    <w:rsid w:val="00AA2B69"/>
    <w:rsid w:val="00AA3240"/>
    <w:rsid w:val="00AA37A2"/>
    <w:rsid w:val="00AA5E65"/>
    <w:rsid w:val="00AA60B4"/>
    <w:rsid w:val="00AA6277"/>
    <w:rsid w:val="00AA6460"/>
    <w:rsid w:val="00AA719F"/>
    <w:rsid w:val="00AB07B9"/>
    <w:rsid w:val="00AB0CE7"/>
    <w:rsid w:val="00AB12FD"/>
    <w:rsid w:val="00AB2565"/>
    <w:rsid w:val="00AB2CC0"/>
    <w:rsid w:val="00AB30B0"/>
    <w:rsid w:val="00AB37B6"/>
    <w:rsid w:val="00AB3D58"/>
    <w:rsid w:val="00AB3FB4"/>
    <w:rsid w:val="00AB4A05"/>
    <w:rsid w:val="00AB4E45"/>
    <w:rsid w:val="00AB54D7"/>
    <w:rsid w:val="00AB5F09"/>
    <w:rsid w:val="00AB67CD"/>
    <w:rsid w:val="00AC0C44"/>
    <w:rsid w:val="00AC1064"/>
    <w:rsid w:val="00AC117D"/>
    <w:rsid w:val="00AC2014"/>
    <w:rsid w:val="00AC2666"/>
    <w:rsid w:val="00AC3483"/>
    <w:rsid w:val="00AC3698"/>
    <w:rsid w:val="00AC3B5A"/>
    <w:rsid w:val="00AC3FF1"/>
    <w:rsid w:val="00AC45AC"/>
    <w:rsid w:val="00AC6283"/>
    <w:rsid w:val="00AC6CBB"/>
    <w:rsid w:val="00AC7A39"/>
    <w:rsid w:val="00AD0178"/>
    <w:rsid w:val="00AD028E"/>
    <w:rsid w:val="00AD05E3"/>
    <w:rsid w:val="00AD109F"/>
    <w:rsid w:val="00AD1954"/>
    <w:rsid w:val="00AD2317"/>
    <w:rsid w:val="00AD425D"/>
    <w:rsid w:val="00AD51DC"/>
    <w:rsid w:val="00AD584C"/>
    <w:rsid w:val="00AD5A0E"/>
    <w:rsid w:val="00AD5F59"/>
    <w:rsid w:val="00AE14B6"/>
    <w:rsid w:val="00AE17DF"/>
    <w:rsid w:val="00AE1F85"/>
    <w:rsid w:val="00AE233E"/>
    <w:rsid w:val="00AE262B"/>
    <w:rsid w:val="00AE4422"/>
    <w:rsid w:val="00AE56E6"/>
    <w:rsid w:val="00AF0A32"/>
    <w:rsid w:val="00AF2EF2"/>
    <w:rsid w:val="00AF31B3"/>
    <w:rsid w:val="00AF4F0F"/>
    <w:rsid w:val="00AF568A"/>
    <w:rsid w:val="00AF57CA"/>
    <w:rsid w:val="00AF5D90"/>
    <w:rsid w:val="00B00340"/>
    <w:rsid w:val="00B01694"/>
    <w:rsid w:val="00B0179E"/>
    <w:rsid w:val="00B03588"/>
    <w:rsid w:val="00B036D5"/>
    <w:rsid w:val="00B03D0E"/>
    <w:rsid w:val="00B04303"/>
    <w:rsid w:val="00B04B31"/>
    <w:rsid w:val="00B05528"/>
    <w:rsid w:val="00B05DE1"/>
    <w:rsid w:val="00B067C5"/>
    <w:rsid w:val="00B071A2"/>
    <w:rsid w:val="00B10432"/>
    <w:rsid w:val="00B11428"/>
    <w:rsid w:val="00B1279C"/>
    <w:rsid w:val="00B14D23"/>
    <w:rsid w:val="00B14DF1"/>
    <w:rsid w:val="00B151E2"/>
    <w:rsid w:val="00B16302"/>
    <w:rsid w:val="00B163CD"/>
    <w:rsid w:val="00B164D9"/>
    <w:rsid w:val="00B16E2E"/>
    <w:rsid w:val="00B17480"/>
    <w:rsid w:val="00B17D0C"/>
    <w:rsid w:val="00B17F88"/>
    <w:rsid w:val="00B20413"/>
    <w:rsid w:val="00B20B11"/>
    <w:rsid w:val="00B20CB7"/>
    <w:rsid w:val="00B210B9"/>
    <w:rsid w:val="00B21C87"/>
    <w:rsid w:val="00B224CE"/>
    <w:rsid w:val="00B22556"/>
    <w:rsid w:val="00B22DDD"/>
    <w:rsid w:val="00B231EB"/>
    <w:rsid w:val="00B24376"/>
    <w:rsid w:val="00B27BDE"/>
    <w:rsid w:val="00B27D56"/>
    <w:rsid w:val="00B30FA3"/>
    <w:rsid w:val="00B315CD"/>
    <w:rsid w:val="00B325F5"/>
    <w:rsid w:val="00B32CDB"/>
    <w:rsid w:val="00B32DBD"/>
    <w:rsid w:val="00B3308D"/>
    <w:rsid w:val="00B336F0"/>
    <w:rsid w:val="00B35D11"/>
    <w:rsid w:val="00B364BB"/>
    <w:rsid w:val="00B36B87"/>
    <w:rsid w:val="00B40E22"/>
    <w:rsid w:val="00B4218E"/>
    <w:rsid w:val="00B4246E"/>
    <w:rsid w:val="00B4330F"/>
    <w:rsid w:val="00B44944"/>
    <w:rsid w:val="00B44FDC"/>
    <w:rsid w:val="00B469FB"/>
    <w:rsid w:val="00B5066B"/>
    <w:rsid w:val="00B511D9"/>
    <w:rsid w:val="00B516E9"/>
    <w:rsid w:val="00B52057"/>
    <w:rsid w:val="00B52579"/>
    <w:rsid w:val="00B528D3"/>
    <w:rsid w:val="00B5292D"/>
    <w:rsid w:val="00B52CE9"/>
    <w:rsid w:val="00B531AE"/>
    <w:rsid w:val="00B542A2"/>
    <w:rsid w:val="00B54C1B"/>
    <w:rsid w:val="00B55AC0"/>
    <w:rsid w:val="00B55D23"/>
    <w:rsid w:val="00B55F17"/>
    <w:rsid w:val="00B570B3"/>
    <w:rsid w:val="00B6044D"/>
    <w:rsid w:val="00B60A1A"/>
    <w:rsid w:val="00B61AB5"/>
    <w:rsid w:val="00B64B33"/>
    <w:rsid w:val="00B66EF9"/>
    <w:rsid w:val="00B70026"/>
    <w:rsid w:val="00B70369"/>
    <w:rsid w:val="00B7068A"/>
    <w:rsid w:val="00B70849"/>
    <w:rsid w:val="00B70B55"/>
    <w:rsid w:val="00B72958"/>
    <w:rsid w:val="00B72977"/>
    <w:rsid w:val="00B72E70"/>
    <w:rsid w:val="00B73FDB"/>
    <w:rsid w:val="00B75EB6"/>
    <w:rsid w:val="00B76299"/>
    <w:rsid w:val="00B765EB"/>
    <w:rsid w:val="00B7732B"/>
    <w:rsid w:val="00B8046D"/>
    <w:rsid w:val="00B80EC2"/>
    <w:rsid w:val="00B81357"/>
    <w:rsid w:val="00B82880"/>
    <w:rsid w:val="00B83DDF"/>
    <w:rsid w:val="00B8466B"/>
    <w:rsid w:val="00B874C1"/>
    <w:rsid w:val="00B90728"/>
    <w:rsid w:val="00B91CAB"/>
    <w:rsid w:val="00B92C01"/>
    <w:rsid w:val="00B94277"/>
    <w:rsid w:val="00B944F5"/>
    <w:rsid w:val="00B95106"/>
    <w:rsid w:val="00B95804"/>
    <w:rsid w:val="00B959D8"/>
    <w:rsid w:val="00B965C7"/>
    <w:rsid w:val="00B972E6"/>
    <w:rsid w:val="00BA127E"/>
    <w:rsid w:val="00BA1521"/>
    <w:rsid w:val="00BA1CC7"/>
    <w:rsid w:val="00BA2EE6"/>
    <w:rsid w:val="00BA3AD2"/>
    <w:rsid w:val="00BA41EF"/>
    <w:rsid w:val="00BB027A"/>
    <w:rsid w:val="00BB0A45"/>
    <w:rsid w:val="00BB15AF"/>
    <w:rsid w:val="00BB3253"/>
    <w:rsid w:val="00BB36FF"/>
    <w:rsid w:val="00BB4119"/>
    <w:rsid w:val="00BB4A54"/>
    <w:rsid w:val="00BB509C"/>
    <w:rsid w:val="00BB5110"/>
    <w:rsid w:val="00BB5E64"/>
    <w:rsid w:val="00BB678B"/>
    <w:rsid w:val="00BB70F4"/>
    <w:rsid w:val="00BB7A39"/>
    <w:rsid w:val="00BB7DFE"/>
    <w:rsid w:val="00BC06C7"/>
    <w:rsid w:val="00BC1F0F"/>
    <w:rsid w:val="00BC2118"/>
    <w:rsid w:val="00BC22F1"/>
    <w:rsid w:val="00BC3117"/>
    <w:rsid w:val="00BC4421"/>
    <w:rsid w:val="00BC7CFD"/>
    <w:rsid w:val="00BD0064"/>
    <w:rsid w:val="00BD0841"/>
    <w:rsid w:val="00BD08D7"/>
    <w:rsid w:val="00BD0A9D"/>
    <w:rsid w:val="00BD1F80"/>
    <w:rsid w:val="00BD2B61"/>
    <w:rsid w:val="00BD2D4D"/>
    <w:rsid w:val="00BD49AD"/>
    <w:rsid w:val="00BD4C30"/>
    <w:rsid w:val="00BE1565"/>
    <w:rsid w:val="00BE219C"/>
    <w:rsid w:val="00BE30D6"/>
    <w:rsid w:val="00BE3928"/>
    <w:rsid w:val="00BE6A13"/>
    <w:rsid w:val="00BE6D00"/>
    <w:rsid w:val="00BE7148"/>
    <w:rsid w:val="00BE7EA7"/>
    <w:rsid w:val="00BF0438"/>
    <w:rsid w:val="00BF06C0"/>
    <w:rsid w:val="00BF0941"/>
    <w:rsid w:val="00BF0F81"/>
    <w:rsid w:val="00BF2B8E"/>
    <w:rsid w:val="00BF4DF8"/>
    <w:rsid w:val="00BF51E5"/>
    <w:rsid w:val="00BF640B"/>
    <w:rsid w:val="00BF6B96"/>
    <w:rsid w:val="00C0278D"/>
    <w:rsid w:val="00C03C23"/>
    <w:rsid w:val="00C04380"/>
    <w:rsid w:val="00C0488A"/>
    <w:rsid w:val="00C0547E"/>
    <w:rsid w:val="00C0744B"/>
    <w:rsid w:val="00C1001B"/>
    <w:rsid w:val="00C1088F"/>
    <w:rsid w:val="00C13249"/>
    <w:rsid w:val="00C1358D"/>
    <w:rsid w:val="00C13B00"/>
    <w:rsid w:val="00C149F5"/>
    <w:rsid w:val="00C14E08"/>
    <w:rsid w:val="00C16C2E"/>
    <w:rsid w:val="00C16E00"/>
    <w:rsid w:val="00C1722E"/>
    <w:rsid w:val="00C201E9"/>
    <w:rsid w:val="00C20395"/>
    <w:rsid w:val="00C22107"/>
    <w:rsid w:val="00C226C0"/>
    <w:rsid w:val="00C24364"/>
    <w:rsid w:val="00C24AE8"/>
    <w:rsid w:val="00C2521D"/>
    <w:rsid w:val="00C26331"/>
    <w:rsid w:val="00C263C6"/>
    <w:rsid w:val="00C271FB"/>
    <w:rsid w:val="00C326D8"/>
    <w:rsid w:val="00C3365D"/>
    <w:rsid w:val="00C33839"/>
    <w:rsid w:val="00C33DAB"/>
    <w:rsid w:val="00C348DD"/>
    <w:rsid w:val="00C3527A"/>
    <w:rsid w:val="00C36ADE"/>
    <w:rsid w:val="00C37BD8"/>
    <w:rsid w:val="00C4035F"/>
    <w:rsid w:val="00C40E2A"/>
    <w:rsid w:val="00C41FAD"/>
    <w:rsid w:val="00C42CE0"/>
    <w:rsid w:val="00C43128"/>
    <w:rsid w:val="00C4314A"/>
    <w:rsid w:val="00C436CD"/>
    <w:rsid w:val="00C45554"/>
    <w:rsid w:val="00C4587E"/>
    <w:rsid w:val="00C45AFA"/>
    <w:rsid w:val="00C46BB5"/>
    <w:rsid w:val="00C46C80"/>
    <w:rsid w:val="00C47025"/>
    <w:rsid w:val="00C474AD"/>
    <w:rsid w:val="00C5120E"/>
    <w:rsid w:val="00C515B7"/>
    <w:rsid w:val="00C515D2"/>
    <w:rsid w:val="00C53A28"/>
    <w:rsid w:val="00C54590"/>
    <w:rsid w:val="00C54861"/>
    <w:rsid w:val="00C563BB"/>
    <w:rsid w:val="00C57480"/>
    <w:rsid w:val="00C57E7F"/>
    <w:rsid w:val="00C62EBE"/>
    <w:rsid w:val="00C63169"/>
    <w:rsid w:val="00C63274"/>
    <w:rsid w:val="00C638C6"/>
    <w:rsid w:val="00C639EE"/>
    <w:rsid w:val="00C63F2C"/>
    <w:rsid w:val="00C65017"/>
    <w:rsid w:val="00C674F7"/>
    <w:rsid w:val="00C67BEF"/>
    <w:rsid w:val="00C707B3"/>
    <w:rsid w:val="00C708E3"/>
    <w:rsid w:val="00C70A59"/>
    <w:rsid w:val="00C70FC4"/>
    <w:rsid w:val="00C71698"/>
    <w:rsid w:val="00C727FA"/>
    <w:rsid w:val="00C7354C"/>
    <w:rsid w:val="00C73879"/>
    <w:rsid w:val="00C7413E"/>
    <w:rsid w:val="00C742A5"/>
    <w:rsid w:val="00C74F88"/>
    <w:rsid w:val="00C75A55"/>
    <w:rsid w:val="00C75AAA"/>
    <w:rsid w:val="00C777F0"/>
    <w:rsid w:val="00C8053F"/>
    <w:rsid w:val="00C80876"/>
    <w:rsid w:val="00C817AC"/>
    <w:rsid w:val="00C833D7"/>
    <w:rsid w:val="00C84283"/>
    <w:rsid w:val="00C84ECE"/>
    <w:rsid w:val="00C85026"/>
    <w:rsid w:val="00C85D63"/>
    <w:rsid w:val="00C86DF5"/>
    <w:rsid w:val="00C87F1B"/>
    <w:rsid w:val="00C91484"/>
    <w:rsid w:val="00C91B8C"/>
    <w:rsid w:val="00C92180"/>
    <w:rsid w:val="00C932E3"/>
    <w:rsid w:val="00C933EE"/>
    <w:rsid w:val="00C93C8A"/>
    <w:rsid w:val="00C941F8"/>
    <w:rsid w:val="00C94AA1"/>
    <w:rsid w:val="00C96C11"/>
    <w:rsid w:val="00C96FDA"/>
    <w:rsid w:val="00CA1818"/>
    <w:rsid w:val="00CA1AB7"/>
    <w:rsid w:val="00CA2EA2"/>
    <w:rsid w:val="00CA33BE"/>
    <w:rsid w:val="00CA3A89"/>
    <w:rsid w:val="00CA49E1"/>
    <w:rsid w:val="00CA509A"/>
    <w:rsid w:val="00CA61C9"/>
    <w:rsid w:val="00CA6BC0"/>
    <w:rsid w:val="00CB135E"/>
    <w:rsid w:val="00CB21FF"/>
    <w:rsid w:val="00CB34CD"/>
    <w:rsid w:val="00CB3F73"/>
    <w:rsid w:val="00CB4766"/>
    <w:rsid w:val="00CB5116"/>
    <w:rsid w:val="00CB5459"/>
    <w:rsid w:val="00CB6B34"/>
    <w:rsid w:val="00CB7C17"/>
    <w:rsid w:val="00CC01D4"/>
    <w:rsid w:val="00CC1CD0"/>
    <w:rsid w:val="00CC2132"/>
    <w:rsid w:val="00CC3CEC"/>
    <w:rsid w:val="00CC43A1"/>
    <w:rsid w:val="00CC4834"/>
    <w:rsid w:val="00CC5540"/>
    <w:rsid w:val="00CC6672"/>
    <w:rsid w:val="00CD0990"/>
    <w:rsid w:val="00CD1232"/>
    <w:rsid w:val="00CD191A"/>
    <w:rsid w:val="00CD1BFD"/>
    <w:rsid w:val="00CD1E88"/>
    <w:rsid w:val="00CD40CB"/>
    <w:rsid w:val="00CD427B"/>
    <w:rsid w:val="00CD5351"/>
    <w:rsid w:val="00CD5CD6"/>
    <w:rsid w:val="00CD72F3"/>
    <w:rsid w:val="00CE100B"/>
    <w:rsid w:val="00CE303B"/>
    <w:rsid w:val="00CE48FC"/>
    <w:rsid w:val="00CE4F21"/>
    <w:rsid w:val="00CE4FD3"/>
    <w:rsid w:val="00CE5445"/>
    <w:rsid w:val="00CE568C"/>
    <w:rsid w:val="00CE62B9"/>
    <w:rsid w:val="00CF0617"/>
    <w:rsid w:val="00CF0701"/>
    <w:rsid w:val="00CF13FC"/>
    <w:rsid w:val="00CF1D2B"/>
    <w:rsid w:val="00CF28DF"/>
    <w:rsid w:val="00CF43EC"/>
    <w:rsid w:val="00CF45F9"/>
    <w:rsid w:val="00CF4922"/>
    <w:rsid w:val="00CF497A"/>
    <w:rsid w:val="00CF4D65"/>
    <w:rsid w:val="00CF5D71"/>
    <w:rsid w:val="00CF625D"/>
    <w:rsid w:val="00CF64A1"/>
    <w:rsid w:val="00CF68E6"/>
    <w:rsid w:val="00CF6DF0"/>
    <w:rsid w:val="00CF7772"/>
    <w:rsid w:val="00CF7968"/>
    <w:rsid w:val="00CF7B44"/>
    <w:rsid w:val="00CF7B81"/>
    <w:rsid w:val="00D04184"/>
    <w:rsid w:val="00D05045"/>
    <w:rsid w:val="00D0677E"/>
    <w:rsid w:val="00D0685A"/>
    <w:rsid w:val="00D06B58"/>
    <w:rsid w:val="00D06D0C"/>
    <w:rsid w:val="00D0713D"/>
    <w:rsid w:val="00D104C5"/>
    <w:rsid w:val="00D1059C"/>
    <w:rsid w:val="00D128BB"/>
    <w:rsid w:val="00D14DE5"/>
    <w:rsid w:val="00D15490"/>
    <w:rsid w:val="00D16874"/>
    <w:rsid w:val="00D16A0D"/>
    <w:rsid w:val="00D20036"/>
    <w:rsid w:val="00D21398"/>
    <w:rsid w:val="00D21631"/>
    <w:rsid w:val="00D221F0"/>
    <w:rsid w:val="00D23778"/>
    <w:rsid w:val="00D24038"/>
    <w:rsid w:val="00D247AD"/>
    <w:rsid w:val="00D24E2C"/>
    <w:rsid w:val="00D26348"/>
    <w:rsid w:val="00D27057"/>
    <w:rsid w:val="00D27392"/>
    <w:rsid w:val="00D301E3"/>
    <w:rsid w:val="00D30631"/>
    <w:rsid w:val="00D30F39"/>
    <w:rsid w:val="00D31D74"/>
    <w:rsid w:val="00D327D2"/>
    <w:rsid w:val="00D32B68"/>
    <w:rsid w:val="00D33634"/>
    <w:rsid w:val="00D33E55"/>
    <w:rsid w:val="00D352F0"/>
    <w:rsid w:val="00D3572D"/>
    <w:rsid w:val="00D3660A"/>
    <w:rsid w:val="00D37509"/>
    <w:rsid w:val="00D42032"/>
    <w:rsid w:val="00D428D0"/>
    <w:rsid w:val="00D430FB"/>
    <w:rsid w:val="00D43BBB"/>
    <w:rsid w:val="00D44822"/>
    <w:rsid w:val="00D45D10"/>
    <w:rsid w:val="00D45EF2"/>
    <w:rsid w:val="00D474B2"/>
    <w:rsid w:val="00D50027"/>
    <w:rsid w:val="00D510BF"/>
    <w:rsid w:val="00D51571"/>
    <w:rsid w:val="00D51EAF"/>
    <w:rsid w:val="00D52336"/>
    <w:rsid w:val="00D52388"/>
    <w:rsid w:val="00D52447"/>
    <w:rsid w:val="00D53EB3"/>
    <w:rsid w:val="00D56C43"/>
    <w:rsid w:val="00D57A47"/>
    <w:rsid w:val="00D61150"/>
    <w:rsid w:val="00D6124B"/>
    <w:rsid w:val="00D63B2A"/>
    <w:rsid w:val="00D661FC"/>
    <w:rsid w:val="00D66D72"/>
    <w:rsid w:val="00D67287"/>
    <w:rsid w:val="00D70B61"/>
    <w:rsid w:val="00D7579B"/>
    <w:rsid w:val="00D75DFB"/>
    <w:rsid w:val="00D811F1"/>
    <w:rsid w:val="00D81237"/>
    <w:rsid w:val="00D81417"/>
    <w:rsid w:val="00D817D7"/>
    <w:rsid w:val="00D819EE"/>
    <w:rsid w:val="00D821CA"/>
    <w:rsid w:val="00D8393D"/>
    <w:rsid w:val="00D83B82"/>
    <w:rsid w:val="00D84451"/>
    <w:rsid w:val="00D85A76"/>
    <w:rsid w:val="00D85D55"/>
    <w:rsid w:val="00D87690"/>
    <w:rsid w:val="00D87726"/>
    <w:rsid w:val="00D90782"/>
    <w:rsid w:val="00D915E1"/>
    <w:rsid w:val="00D916AB"/>
    <w:rsid w:val="00D91CEF"/>
    <w:rsid w:val="00D93D92"/>
    <w:rsid w:val="00D94330"/>
    <w:rsid w:val="00D944A2"/>
    <w:rsid w:val="00D9491B"/>
    <w:rsid w:val="00D9542D"/>
    <w:rsid w:val="00D95633"/>
    <w:rsid w:val="00D95737"/>
    <w:rsid w:val="00DA169F"/>
    <w:rsid w:val="00DA21D6"/>
    <w:rsid w:val="00DA2292"/>
    <w:rsid w:val="00DA2657"/>
    <w:rsid w:val="00DA266D"/>
    <w:rsid w:val="00DA4564"/>
    <w:rsid w:val="00DA6209"/>
    <w:rsid w:val="00DA7296"/>
    <w:rsid w:val="00DB1BCF"/>
    <w:rsid w:val="00DB2193"/>
    <w:rsid w:val="00DB28FA"/>
    <w:rsid w:val="00DB31B8"/>
    <w:rsid w:val="00DB44C1"/>
    <w:rsid w:val="00DB4D3D"/>
    <w:rsid w:val="00DB554A"/>
    <w:rsid w:val="00DB6159"/>
    <w:rsid w:val="00DB65BA"/>
    <w:rsid w:val="00DB6CEA"/>
    <w:rsid w:val="00DC0337"/>
    <w:rsid w:val="00DC06E8"/>
    <w:rsid w:val="00DC0822"/>
    <w:rsid w:val="00DC0A03"/>
    <w:rsid w:val="00DC0B8E"/>
    <w:rsid w:val="00DC10BF"/>
    <w:rsid w:val="00DC186F"/>
    <w:rsid w:val="00DC2486"/>
    <w:rsid w:val="00DC279E"/>
    <w:rsid w:val="00DC2B3F"/>
    <w:rsid w:val="00DC38F5"/>
    <w:rsid w:val="00DC4369"/>
    <w:rsid w:val="00DC4AAB"/>
    <w:rsid w:val="00DC5C0D"/>
    <w:rsid w:val="00DC5F74"/>
    <w:rsid w:val="00DC653A"/>
    <w:rsid w:val="00DC6A35"/>
    <w:rsid w:val="00DD1ACB"/>
    <w:rsid w:val="00DD2951"/>
    <w:rsid w:val="00DD2AA6"/>
    <w:rsid w:val="00DD2C06"/>
    <w:rsid w:val="00DD2D3D"/>
    <w:rsid w:val="00DD3399"/>
    <w:rsid w:val="00DD42A8"/>
    <w:rsid w:val="00DD4647"/>
    <w:rsid w:val="00DD49BC"/>
    <w:rsid w:val="00DD4BD3"/>
    <w:rsid w:val="00DD55F0"/>
    <w:rsid w:val="00DD657D"/>
    <w:rsid w:val="00DE01FC"/>
    <w:rsid w:val="00DE066C"/>
    <w:rsid w:val="00DE31DC"/>
    <w:rsid w:val="00DE3B80"/>
    <w:rsid w:val="00DE4170"/>
    <w:rsid w:val="00DE44C7"/>
    <w:rsid w:val="00DE517B"/>
    <w:rsid w:val="00DE5826"/>
    <w:rsid w:val="00DE62C8"/>
    <w:rsid w:val="00DE78F0"/>
    <w:rsid w:val="00DF0667"/>
    <w:rsid w:val="00DF1894"/>
    <w:rsid w:val="00DF19B0"/>
    <w:rsid w:val="00DF1A8E"/>
    <w:rsid w:val="00DF2130"/>
    <w:rsid w:val="00DF227B"/>
    <w:rsid w:val="00DF2EB7"/>
    <w:rsid w:val="00DF4637"/>
    <w:rsid w:val="00DF4B0D"/>
    <w:rsid w:val="00DF5605"/>
    <w:rsid w:val="00E00128"/>
    <w:rsid w:val="00E00A8F"/>
    <w:rsid w:val="00E00DB5"/>
    <w:rsid w:val="00E0162C"/>
    <w:rsid w:val="00E01917"/>
    <w:rsid w:val="00E03120"/>
    <w:rsid w:val="00E041EE"/>
    <w:rsid w:val="00E07488"/>
    <w:rsid w:val="00E13AA1"/>
    <w:rsid w:val="00E1476D"/>
    <w:rsid w:val="00E1583A"/>
    <w:rsid w:val="00E15CCA"/>
    <w:rsid w:val="00E166FB"/>
    <w:rsid w:val="00E17F83"/>
    <w:rsid w:val="00E202FE"/>
    <w:rsid w:val="00E224C8"/>
    <w:rsid w:val="00E22879"/>
    <w:rsid w:val="00E231CC"/>
    <w:rsid w:val="00E23336"/>
    <w:rsid w:val="00E2371E"/>
    <w:rsid w:val="00E23B2B"/>
    <w:rsid w:val="00E243F9"/>
    <w:rsid w:val="00E2599C"/>
    <w:rsid w:val="00E2606D"/>
    <w:rsid w:val="00E269FB"/>
    <w:rsid w:val="00E30747"/>
    <w:rsid w:val="00E31729"/>
    <w:rsid w:val="00E31AE4"/>
    <w:rsid w:val="00E31E46"/>
    <w:rsid w:val="00E320FE"/>
    <w:rsid w:val="00E3217C"/>
    <w:rsid w:val="00E34032"/>
    <w:rsid w:val="00E34CB4"/>
    <w:rsid w:val="00E35116"/>
    <w:rsid w:val="00E3522D"/>
    <w:rsid w:val="00E35550"/>
    <w:rsid w:val="00E36089"/>
    <w:rsid w:val="00E362F6"/>
    <w:rsid w:val="00E368E2"/>
    <w:rsid w:val="00E3743A"/>
    <w:rsid w:val="00E3752F"/>
    <w:rsid w:val="00E42F26"/>
    <w:rsid w:val="00E43532"/>
    <w:rsid w:val="00E449F6"/>
    <w:rsid w:val="00E44A52"/>
    <w:rsid w:val="00E451CC"/>
    <w:rsid w:val="00E45C34"/>
    <w:rsid w:val="00E45F34"/>
    <w:rsid w:val="00E50484"/>
    <w:rsid w:val="00E5053C"/>
    <w:rsid w:val="00E514CB"/>
    <w:rsid w:val="00E519B1"/>
    <w:rsid w:val="00E521DF"/>
    <w:rsid w:val="00E52566"/>
    <w:rsid w:val="00E52A07"/>
    <w:rsid w:val="00E53556"/>
    <w:rsid w:val="00E53BF8"/>
    <w:rsid w:val="00E5416B"/>
    <w:rsid w:val="00E56C2D"/>
    <w:rsid w:val="00E60867"/>
    <w:rsid w:val="00E61B12"/>
    <w:rsid w:val="00E62775"/>
    <w:rsid w:val="00E64A61"/>
    <w:rsid w:val="00E652FC"/>
    <w:rsid w:val="00E65326"/>
    <w:rsid w:val="00E65408"/>
    <w:rsid w:val="00E65BB1"/>
    <w:rsid w:val="00E67810"/>
    <w:rsid w:val="00E67E50"/>
    <w:rsid w:val="00E70134"/>
    <w:rsid w:val="00E711F4"/>
    <w:rsid w:val="00E71C7B"/>
    <w:rsid w:val="00E72078"/>
    <w:rsid w:val="00E725EF"/>
    <w:rsid w:val="00E72CFD"/>
    <w:rsid w:val="00E73129"/>
    <w:rsid w:val="00E73542"/>
    <w:rsid w:val="00E73949"/>
    <w:rsid w:val="00E73A77"/>
    <w:rsid w:val="00E74A8C"/>
    <w:rsid w:val="00E75992"/>
    <w:rsid w:val="00E77135"/>
    <w:rsid w:val="00E77E91"/>
    <w:rsid w:val="00E8049C"/>
    <w:rsid w:val="00E8169D"/>
    <w:rsid w:val="00E827FA"/>
    <w:rsid w:val="00E84ED5"/>
    <w:rsid w:val="00E873AB"/>
    <w:rsid w:val="00E87D25"/>
    <w:rsid w:val="00E90675"/>
    <w:rsid w:val="00E90749"/>
    <w:rsid w:val="00E90A3E"/>
    <w:rsid w:val="00E90BDB"/>
    <w:rsid w:val="00E90F06"/>
    <w:rsid w:val="00E9101A"/>
    <w:rsid w:val="00E92BA9"/>
    <w:rsid w:val="00E93326"/>
    <w:rsid w:val="00E937C8"/>
    <w:rsid w:val="00E94178"/>
    <w:rsid w:val="00E94995"/>
    <w:rsid w:val="00EA0E9B"/>
    <w:rsid w:val="00EA100E"/>
    <w:rsid w:val="00EA1B33"/>
    <w:rsid w:val="00EA1E8F"/>
    <w:rsid w:val="00EA293D"/>
    <w:rsid w:val="00EA41C1"/>
    <w:rsid w:val="00EA53A7"/>
    <w:rsid w:val="00EA5A91"/>
    <w:rsid w:val="00EA6EAB"/>
    <w:rsid w:val="00EA75CF"/>
    <w:rsid w:val="00EA7606"/>
    <w:rsid w:val="00EA7C27"/>
    <w:rsid w:val="00EB02E1"/>
    <w:rsid w:val="00EB0607"/>
    <w:rsid w:val="00EB10B5"/>
    <w:rsid w:val="00EB1EDC"/>
    <w:rsid w:val="00EB2171"/>
    <w:rsid w:val="00EB2182"/>
    <w:rsid w:val="00EB2923"/>
    <w:rsid w:val="00EB3BDC"/>
    <w:rsid w:val="00EB3F13"/>
    <w:rsid w:val="00EB4497"/>
    <w:rsid w:val="00EB509D"/>
    <w:rsid w:val="00EB53EC"/>
    <w:rsid w:val="00EB6972"/>
    <w:rsid w:val="00EB7BD4"/>
    <w:rsid w:val="00EB7C08"/>
    <w:rsid w:val="00EB7DCE"/>
    <w:rsid w:val="00EC0A32"/>
    <w:rsid w:val="00EC369F"/>
    <w:rsid w:val="00EC3BE7"/>
    <w:rsid w:val="00EC43F3"/>
    <w:rsid w:val="00EC4977"/>
    <w:rsid w:val="00EC52AB"/>
    <w:rsid w:val="00ED0C38"/>
    <w:rsid w:val="00ED124D"/>
    <w:rsid w:val="00ED1B6E"/>
    <w:rsid w:val="00ED1D82"/>
    <w:rsid w:val="00ED2077"/>
    <w:rsid w:val="00ED2EE6"/>
    <w:rsid w:val="00ED5128"/>
    <w:rsid w:val="00ED518F"/>
    <w:rsid w:val="00ED5C11"/>
    <w:rsid w:val="00ED6B9E"/>
    <w:rsid w:val="00ED6BFB"/>
    <w:rsid w:val="00ED75CB"/>
    <w:rsid w:val="00ED78D8"/>
    <w:rsid w:val="00EE109A"/>
    <w:rsid w:val="00EE11A2"/>
    <w:rsid w:val="00EE18A7"/>
    <w:rsid w:val="00EE1A6E"/>
    <w:rsid w:val="00EE2026"/>
    <w:rsid w:val="00EE240B"/>
    <w:rsid w:val="00EE3CA8"/>
    <w:rsid w:val="00EE5429"/>
    <w:rsid w:val="00EE7321"/>
    <w:rsid w:val="00EF3FBF"/>
    <w:rsid w:val="00EF470B"/>
    <w:rsid w:val="00EF4767"/>
    <w:rsid w:val="00EF4A04"/>
    <w:rsid w:val="00EF4BDF"/>
    <w:rsid w:val="00EF5828"/>
    <w:rsid w:val="00EF6C86"/>
    <w:rsid w:val="00F007FE"/>
    <w:rsid w:val="00F00F11"/>
    <w:rsid w:val="00F02E49"/>
    <w:rsid w:val="00F031DE"/>
    <w:rsid w:val="00F03842"/>
    <w:rsid w:val="00F0407F"/>
    <w:rsid w:val="00F043D4"/>
    <w:rsid w:val="00F043F8"/>
    <w:rsid w:val="00F04EB5"/>
    <w:rsid w:val="00F10440"/>
    <w:rsid w:val="00F1070C"/>
    <w:rsid w:val="00F107E9"/>
    <w:rsid w:val="00F1212E"/>
    <w:rsid w:val="00F154F9"/>
    <w:rsid w:val="00F15629"/>
    <w:rsid w:val="00F15B44"/>
    <w:rsid w:val="00F15C04"/>
    <w:rsid w:val="00F1639A"/>
    <w:rsid w:val="00F16D4D"/>
    <w:rsid w:val="00F178BB"/>
    <w:rsid w:val="00F209A6"/>
    <w:rsid w:val="00F222E3"/>
    <w:rsid w:val="00F230EA"/>
    <w:rsid w:val="00F24000"/>
    <w:rsid w:val="00F26ADD"/>
    <w:rsid w:val="00F26B7F"/>
    <w:rsid w:val="00F27DED"/>
    <w:rsid w:val="00F301CB"/>
    <w:rsid w:val="00F3182F"/>
    <w:rsid w:val="00F321EE"/>
    <w:rsid w:val="00F322A4"/>
    <w:rsid w:val="00F33F02"/>
    <w:rsid w:val="00F34DEC"/>
    <w:rsid w:val="00F3553E"/>
    <w:rsid w:val="00F35828"/>
    <w:rsid w:val="00F35D9C"/>
    <w:rsid w:val="00F3616D"/>
    <w:rsid w:val="00F37342"/>
    <w:rsid w:val="00F37CC7"/>
    <w:rsid w:val="00F37DBC"/>
    <w:rsid w:val="00F4034B"/>
    <w:rsid w:val="00F4036E"/>
    <w:rsid w:val="00F40B73"/>
    <w:rsid w:val="00F41F05"/>
    <w:rsid w:val="00F42196"/>
    <w:rsid w:val="00F43B4C"/>
    <w:rsid w:val="00F4441B"/>
    <w:rsid w:val="00F44D77"/>
    <w:rsid w:val="00F47CDC"/>
    <w:rsid w:val="00F47E95"/>
    <w:rsid w:val="00F5028B"/>
    <w:rsid w:val="00F5050D"/>
    <w:rsid w:val="00F50B22"/>
    <w:rsid w:val="00F50C17"/>
    <w:rsid w:val="00F514DF"/>
    <w:rsid w:val="00F51C5C"/>
    <w:rsid w:val="00F51E8F"/>
    <w:rsid w:val="00F533F1"/>
    <w:rsid w:val="00F53BE9"/>
    <w:rsid w:val="00F54006"/>
    <w:rsid w:val="00F54305"/>
    <w:rsid w:val="00F54367"/>
    <w:rsid w:val="00F54397"/>
    <w:rsid w:val="00F547FE"/>
    <w:rsid w:val="00F55F3F"/>
    <w:rsid w:val="00F56FF2"/>
    <w:rsid w:val="00F604A8"/>
    <w:rsid w:val="00F605A9"/>
    <w:rsid w:val="00F60D95"/>
    <w:rsid w:val="00F60DEC"/>
    <w:rsid w:val="00F62069"/>
    <w:rsid w:val="00F6354F"/>
    <w:rsid w:val="00F635B8"/>
    <w:rsid w:val="00F635FA"/>
    <w:rsid w:val="00F6365B"/>
    <w:rsid w:val="00F63764"/>
    <w:rsid w:val="00F647E4"/>
    <w:rsid w:val="00F66AC9"/>
    <w:rsid w:val="00F6766B"/>
    <w:rsid w:val="00F67E63"/>
    <w:rsid w:val="00F7012E"/>
    <w:rsid w:val="00F71957"/>
    <w:rsid w:val="00F722CB"/>
    <w:rsid w:val="00F727D7"/>
    <w:rsid w:val="00F72884"/>
    <w:rsid w:val="00F72ED3"/>
    <w:rsid w:val="00F73EB1"/>
    <w:rsid w:val="00F7461B"/>
    <w:rsid w:val="00F746BC"/>
    <w:rsid w:val="00F754BF"/>
    <w:rsid w:val="00F759D8"/>
    <w:rsid w:val="00F75C49"/>
    <w:rsid w:val="00F820E5"/>
    <w:rsid w:val="00F82D63"/>
    <w:rsid w:val="00F83A3B"/>
    <w:rsid w:val="00F851EE"/>
    <w:rsid w:val="00F85C77"/>
    <w:rsid w:val="00F85EB3"/>
    <w:rsid w:val="00F86869"/>
    <w:rsid w:val="00F877DF"/>
    <w:rsid w:val="00F87B44"/>
    <w:rsid w:val="00F87D61"/>
    <w:rsid w:val="00F87F09"/>
    <w:rsid w:val="00F90205"/>
    <w:rsid w:val="00F90320"/>
    <w:rsid w:val="00F90D70"/>
    <w:rsid w:val="00F90E07"/>
    <w:rsid w:val="00F91910"/>
    <w:rsid w:val="00F91E91"/>
    <w:rsid w:val="00F93521"/>
    <w:rsid w:val="00F939A2"/>
    <w:rsid w:val="00F939E8"/>
    <w:rsid w:val="00F94AA0"/>
    <w:rsid w:val="00F94D4C"/>
    <w:rsid w:val="00F97746"/>
    <w:rsid w:val="00F978EB"/>
    <w:rsid w:val="00FA0ADD"/>
    <w:rsid w:val="00FA10B7"/>
    <w:rsid w:val="00FA1ADD"/>
    <w:rsid w:val="00FA1C2E"/>
    <w:rsid w:val="00FA23D7"/>
    <w:rsid w:val="00FA259F"/>
    <w:rsid w:val="00FA2F34"/>
    <w:rsid w:val="00FA2FCD"/>
    <w:rsid w:val="00FA3115"/>
    <w:rsid w:val="00FA3329"/>
    <w:rsid w:val="00FA345A"/>
    <w:rsid w:val="00FA42D1"/>
    <w:rsid w:val="00FA586E"/>
    <w:rsid w:val="00FA60FF"/>
    <w:rsid w:val="00FA6BE4"/>
    <w:rsid w:val="00FA6E6F"/>
    <w:rsid w:val="00FA705E"/>
    <w:rsid w:val="00FA794D"/>
    <w:rsid w:val="00FB0894"/>
    <w:rsid w:val="00FB413D"/>
    <w:rsid w:val="00FB4F88"/>
    <w:rsid w:val="00FB5C5B"/>
    <w:rsid w:val="00FB7074"/>
    <w:rsid w:val="00FC0CD5"/>
    <w:rsid w:val="00FC179D"/>
    <w:rsid w:val="00FC1F4D"/>
    <w:rsid w:val="00FC3D0A"/>
    <w:rsid w:val="00FC50BC"/>
    <w:rsid w:val="00FC5450"/>
    <w:rsid w:val="00FC619A"/>
    <w:rsid w:val="00FC74FE"/>
    <w:rsid w:val="00FC7AEC"/>
    <w:rsid w:val="00FC7D32"/>
    <w:rsid w:val="00FD0970"/>
    <w:rsid w:val="00FD0AA3"/>
    <w:rsid w:val="00FD1A46"/>
    <w:rsid w:val="00FD2949"/>
    <w:rsid w:val="00FD2D09"/>
    <w:rsid w:val="00FD382F"/>
    <w:rsid w:val="00FD3A41"/>
    <w:rsid w:val="00FD3BA7"/>
    <w:rsid w:val="00FD5584"/>
    <w:rsid w:val="00FD5785"/>
    <w:rsid w:val="00FD610D"/>
    <w:rsid w:val="00FD61CF"/>
    <w:rsid w:val="00FD6428"/>
    <w:rsid w:val="00FD64F9"/>
    <w:rsid w:val="00FD797E"/>
    <w:rsid w:val="00FD79F2"/>
    <w:rsid w:val="00FE0857"/>
    <w:rsid w:val="00FE0982"/>
    <w:rsid w:val="00FE0E57"/>
    <w:rsid w:val="00FE0E99"/>
    <w:rsid w:val="00FE127F"/>
    <w:rsid w:val="00FE241A"/>
    <w:rsid w:val="00FE3963"/>
    <w:rsid w:val="00FE3DED"/>
    <w:rsid w:val="00FE42B7"/>
    <w:rsid w:val="00FE64F1"/>
    <w:rsid w:val="00FE700E"/>
    <w:rsid w:val="00FE7F94"/>
    <w:rsid w:val="00FF06B2"/>
    <w:rsid w:val="00FF06BA"/>
    <w:rsid w:val="00FF112A"/>
    <w:rsid w:val="00FF1569"/>
    <w:rsid w:val="00FF2714"/>
    <w:rsid w:val="00FF2BB8"/>
    <w:rsid w:val="00FF3CCC"/>
    <w:rsid w:val="00FF40B8"/>
    <w:rsid w:val="00FF486D"/>
    <w:rsid w:val="00FF512A"/>
    <w:rsid w:val="00FF613E"/>
    <w:rsid w:val="00FF660C"/>
    <w:rsid w:val="00FF6AB2"/>
    <w:rsid w:val="00FF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on="f" color="white"/>
      <v:stroke weight="1.5pt"/>
    </o:shapedefaults>
    <o:shapelayout v:ext="edit">
      <o:idmap v:ext="edit" data="2"/>
    </o:shapelayout>
  </w:shapeDefaults>
  <w:decimalSymbol w:val="."/>
  <w:listSeparator w:val=";"/>
  <w14:docId w14:val="1CEB141B"/>
  <w15:docId w15:val="{582E056A-2ABE-44D2-AC3B-7B654F8A196D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42F7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rsid w:val="002336A0"/>
    <w:pPr>
      <w:keepNext/>
      <w:numPr>
        <w:numId w:val="1"/>
      </w:numPr>
      <w:spacing w:before="360" w:after="60"/>
      <w:ind w:right="284"/>
      <w:outlineLvl w:val="0"/>
    </w:pPr>
    <w:rPr>
      <w:b/>
      <w:kern w:val="28"/>
    </w:rPr>
  </w:style>
  <w:style w:type="paragraph" w:styleId="Ttulo2">
    <w:name w:val="heading 2"/>
    <w:basedOn w:val="Normal"/>
    <w:next w:val="Ttulo3"/>
    <w:link w:val="Ttulo2Char"/>
    <w:qFormat/>
    <w:rsid w:val="002336A0"/>
    <w:pPr>
      <w:numPr>
        <w:ilvl w:val="1"/>
        <w:numId w:val="1"/>
      </w:numPr>
      <w:spacing w:before="60" w:after="120"/>
      <w:outlineLvl w:val="1"/>
    </w:pPr>
    <w:rPr>
      <w:b/>
      <w:u w:val="double"/>
    </w:rPr>
  </w:style>
  <w:style w:type="paragraph" w:styleId="Ttulo3">
    <w:name w:val="heading 3"/>
    <w:basedOn w:val="Normal"/>
    <w:next w:val="Normal"/>
    <w:link w:val="Ttulo3Char"/>
    <w:qFormat/>
    <w:rsid w:val="002336A0"/>
    <w:pPr>
      <w:keepNext/>
      <w:numPr>
        <w:ilvl w:val="2"/>
        <w:numId w:val="1"/>
      </w:numPr>
      <w:spacing w:before="240" w:after="120"/>
      <w:outlineLvl w:val="2"/>
    </w:pPr>
  </w:style>
  <w:style w:type="paragraph" w:styleId="Ttulo4">
    <w:name w:val="heading 4"/>
    <w:basedOn w:val="Normal"/>
    <w:next w:val="Normal"/>
    <w:qFormat/>
    <w:rsid w:val="002336A0"/>
    <w:pPr>
      <w:keepNext/>
      <w:numPr>
        <w:ilvl w:val="3"/>
        <w:numId w:val="1"/>
      </w:numPr>
      <w:spacing w:before="240" w:after="120"/>
      <w:outlineLvl w:val="3"/>
    </w:pPr>
  </w:style>
  <w:style w:type="paragraph" w:styleId="Ttulo5">
    <w:name w:val="heading 5"/>
    <w:basedOn w:val="Normal"/>
    <w:next w:val="Normal"/>
    <w:qFormat/>
    <w:rsid w:val="002336A0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rsid w:val="002336A0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rsid w:val="002336A0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2336A0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rsid w:val="002336A0"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link w:val="RodapChar"/>
    <w:rsid w:val="002336A0"/>
    <w:pPr>
      <w:spacing w:line="227" w:lineRule="exact"/>
    </w:pPr>
    <w:rPr>
      <w:b/>
      <w:caps/>
      <w:noProof/>
      <w:color w:val="000000"/>
      <w:position w:val="4"/>
      <w:sz w:val="12"/>
    </w:rPr>
  </w:style>
  <w:style w:type="character" w:styleId="Nmerodepgina">
    <w:name w:val="page number"/>
    <w:basedOn w:val="Fontepargpadro"/>
    <w:qFormat/>
    <w:rsid w:val="002336A0"/>
  </w:style>
  <w:style w:type="paragraph" w:customStyle="1" w:styleId="Indice">
    <w:name w:val="Indice"/>
    <w:basedOn w:val="Ttulo1"/>
    <w:rsid w:val="002336A0"/>
    <w:pPr>
      <w:keepNext w:val="0"/>
      <w:spacing w:before="0" w:after="0" w:line="567" w:lineRule="exact"/>
      <w:ind w:left="708" w:hanging="708"/>
      <w:jc w:val="center"/>
      <w:outlineLvl w:val="9"/>
    </w:pPr>
    <w:rPr>
      <w:rFonts w:ascii="Times New Roman" w:hAnsi="Times New Roman"/>
      <w:b w:val="0"/>
      <w:spacing w:val="60"/>
      <w:kern w:val="0"/>
      <w:sz w:val="32"/>
    </w:rPr>
  </w:style>
  <w:style w:type="paragraph" w:styleId="Cabealho">
    <w:name w:val="header"/>
    <w:basedOn w:val="Normal"/>
    <w:link w:val="CabealhoChar"/>
    <w:uiPriority w:val="99"/>
    <w:rsid w:val="002336A0"/>
    <w:pPr>
      <w:tabs>
        <w:tab w:val="center" w:pos="4320"/>
        <w:tab w:val="right" w:pos="8640"/>
      </w:tabs>
    </w:pPr>
  </w:style>
  <w:style w:type="paragraph" w:customStyle="1" w:styleId="LogoMaior">
    <w:name w:val="Logo_Maior"/>
    <w:rsid w:val="002336A0"/>
    <w:pPr>
      <w:widowControl w:val="0"/>
      <w:spacing w:line="340" w:lineRule="exact"/>
      <w:jc w:val="center"/>
    </w:pPr>
    <w:rPr>
      <w:rFonts w:ascii="Arial" w:hAnsi="Arial"/>
      <w:b/>
      <w:caps/>
      <w:color w:val="000000"/>
      <w:sz w:val="24"/>
      <w:lang w:val="pt-PT"/>
    </w:rPr>
  </w:style>
  <w:style w:type="paragraph" w:customStyle="1" w:styleId="LogoMenor">
    <w:name w:val="Logo_Menor"/>
    <w:rsid w:val="002336A0"/>
    <w:pPr>
      <w:spacing w:line="340" w:lineRule="exact"/>
      <w:jc w:val="center"/>
    </w:pPr>
    <w:rPr>
      <w:rFonts w:ascii="Arial" w:hAnsi="Arial"/>
      <w:noProof/>
      <w:spacing w:val="4"/>
      <w:position w:val="14"/>
      <w:sz w:val="10"/>
    </w:rPr>
  </w:style>
  <w:style w:type="paragraph" w:customStyle="1" w:styleId="CabSobrescrito">
    <w:name w:val="Cab. Sobrescrito"/>
    <w:rsid w:val="002336A0"/>
    <w:pPr>
      <w:widowControl w:val="0"/>
      <w:spacing w:line="340" w:lineRule="exact"/>
    </w:pPr>
    <w:rPr>
      <w:rFonts w:ascii="Arial" w:hAnsi="Arial"/>
      <w:caps/>
      <w:position w:val="18"/>
      <w:sz w:val="10"/>
    </w:rPr>
  </w:style>
  <w:style w:type="paragraph" w:customStyle="1" w:styleId="CabTexto">
    <w:name w:val="Cab. Texto"/>
    <w:rsid w:val="002336A0"/>
    <w:pPr>
      <w:widowControl w:val="0"/>
      <w:spacing w:line="440" w:lineRule="exact"/>
      <w:jc w:val="center"/>
    </w:pPr>
    <w:rPr>
      <w:b/>
      <w:caps/>
      <w:noProof/>
      <w:position w:val="6"/>
    </w:rPr>
  </w:style>
  <w:style w:type="paragraph" w:customStyle="1" w:styleId="LogoSetor">
    <w:name w:val="Logo Setor"/>
    <w:rsid w:val="002336A0"/>
    <w:pPr>
      <w:spacing w:before="60" w:line="180" w:lineRule="exact"/>
      <w:jc w:val="center"/>
    </w:pPr>
    <w:rPr>
      <w:b/>
      <w:noProof/>
      <w:sz w:val="16"/>
    </w:rPr>
  </w:style>
  <w:style w:type="paragraph" w:customStyle="1" w:styleId="CabTt1">
    <w:name w:val="Cab. Tít. 1"/>
    <w:basedOn w:val="Normal"/>
    <w:rsid w:val="002336A0"/>
    <w:pPr>
      <w:spacing w:line="260" w:lineRule="exact"/>
      <w:jc w:val="center"/>
    </w:pPr>
    <w:rPr>
      <w:b/>
    </w:rPr>
  </w:style>
  <w:style w:type="paragraph" w:customStyle="1" w:styleId="Notas">
    <w:name w:val="Notas"/>
    <w:rsid w:val="002336A0"/>
    <w:pPr>
      <w:tabs>
        <w:tab w:val="left" w:pos="851"/>
      </w:tabs>
      <w:spacing w:before="20" w:line="20" w:lineRule="atLeast"/>
      <w:ind w:left="284" w:right="284" w:hanging="142"/>
      <w:jc w:val="both"/>
    </w:pPr>
    <w:rPr>
      <w:color w:val="000000"/>
    </w:rPr>
  </w:style>
  <w:style w:type="paragraph" w:customStyle="1" w:styleId="Revises">
    <w:name w:val="Revisões"/>
    <w:basedOn w:val="Rodap"/>
    <w:rsid w:val="002336A0"/>
    <w:pPr>
      <w:jc w:val="center"/>
    </w:pPr>
    <w:rPr>
      <w:caps w:val="0"/>
      <w:sz w:val="16"/>
    </w:rPr>
  </w:style>
  <w:style w:type="paragraph" w:customStyle="1" w:styleId="CabMinuscula">
    <w:name w:val="Cab. Minuscula"/>
    <w:basedOn w:val="Normal"/>
    <w:rsid w:val="002336A0"/>
    <w:pPr>
      <w:spacing w:line="440" w:lineRule="exact"/>
      <w:jc w:val="center"/>
    </w:pPr>
    <w:rPr>
      <w:b/>
      <w:noProof/>
      <w:position w:val="6"/>
    </w:rPr>
  </w:style>
  <w:style w:type="paragraph" w:customStyle="1" w:styleId="CabEsquerdo">
    <w:name w:val="Cab. Esquerdo"/>
    <w:basedOn w:val="Normal"/>
    <w:rsid w:val="002336A0"/>
    <w:pPr>
      <w:spacing w:line="340" w:lineRule="exact"/>
    </w:pPr>
    <w:rPr>
      <w:b/>
      <w:caps/>
      <w:noProof/>
      <w:position w:val="6"/>
    </w:rPr>
  </w:style>
  <w:style w:type="paragraph" w:customStyle="1" w:styleId="Informao">
    <w:name w:val="Informação"/>
    <w:basedOn w:val="Normal"/>
    <w:rsid w:val="002336A0"/>
    <w:pPr>
      <w:spacing w:line="180" w:lineRule="exact"/>
    </w:pPr>
    <w:rPr>
      <w:caps/>
      <w:noProof/>
      <w:color w:val="000000"/>
      <w:position w:val="4"/>
      <w:sz w:val="12"/>
    </w:rPr>
  </w:style>
  <w:style w:type="paragraph" w:customStyle="1" w:styleId="CabTt2">
    <w:name w:val="Cab. Tít. 2"/>
    <w:basedOn w:val="LogoMaior"/>
    <w:rsid w:val="002336A0"/>
    <w:rPr>
      <w:rFonts w:ascii="Times New Roman" w:hAnsi="Times New Roman"/>
      <w:caps w:val="0"/>
      <w:color w:val="auto"/>
      <w:lang w:val="pt-BR"/>
    </w:rPr>
  </w:style>
  <w:style w:type="paragraph" w:customStyle="1" w:styleId="CabealhoSobrescrito">
    <w:name w:val="Cabeçalho Sobrescrito"/>
    <w:rsid w:val="002336A0"/>
    <w:pPr>
      <w:widowControl w:val="0"/>
      <w:spacing w:line="340" w:lineRule="exact"/>
    </w:pPr>
    <w:rPr>
      <w:rFonts w:ascii="Arial" w:hAnsi="Arial"/>
      <w:caps/>
      <w:position w:val="18"/>
      <w:sz w:val="10"/>
    </w:rPr>
  </w:style>
  <w:style w:type="paragraph" w:customStyle="1" w:styleId="CabealhoTexto">
    <w:name w:val="Cabeçalho Texto"/>
    <w:rsid w:val="002336A0"/>
    <w:pPr>
      <w:widowControl w:val="0"/>
      <w:spacing w:line="440" w:lineRule="exact"/>
      <w:jc w:val="center"/>
    </w:pPr>
    <w:rPr>
      <w:b/>
      <w:caps/>
      <w:noProof/>
      <w:position w:val="6"/>
    </w:rPr>
  </w:style>
  <w:style w:type="paragraph" w:customStyle="1" w:styleId="CabealhoEsquerda">
    <w:name w:val="Cabeçalho Esquerda"/>
    <w:basedOn w:val="CabealhoTexto"/>
    <w:rsid w:val="002336A0"/>
    <w:pPr>
      <w:jc w:val="left"/>
    </w:pPr>
  </w:style>
  <w:style w:type="paragraph" w:customStyle="1" w:styleId="CabealhoMinuscula">
    <w:name w:val="Cabeçalho Minuscula"/>
    <w:basedOn w:val="Normal"/>
    <w:rsid w:val="002336A0"/>
    <w:pPr>
      <w:spacing w:line="440" w:lineRule="exact"/>
      <w:jc w:val="center"/>
    </w:pPr>
    <w:rPr>
      <w:b/>
      <w:noProof/>
      <w:position w:val="6"/>
    </w:rPr>
  </w:style>
  <w:style w:type="paragraph" w:customStyle="1" w:styleId="LogoMaior0">
    <w:name w:val="Logo Maior"/>
    <w:rsid w:val="002336A0"/>
    <w:pPr>
      <w:widowControl w:val="0"/>
      <w:spacing w:line="340" w:lineRule="exact"/>
      <w:jc w:val="center"/>
    </w:pPr>
    <w:rPr>
      <w:rFonts w:ascii="Arial" w:hAnsi="Arial"/>
      <w:b/>
      <w:i/>
      <w:caps/>
      <w:color w:val="000000"/>
      <w:sz w:val="24"/>
      <w:lang w:val="pt-PT"/>
    </w:rPr>
  </w:style>
  <w:style w:type="paragraph" w:customStyle="1" w:styleId="CabealhoTtulo">
    <w:name w:val="Cabeçalho Título"/>
    <w:basedOn w:val="LogoMaior"/>
    <w:rsid w:val="002336A0"/>
    <w:pPr>
      <w:spacing w:line="280" w:lineRule="exact"/>
    </w:pPr>
    <w:rPr>
      <w:rFonts w:ascii="Times New Roman" w:hAnsi="Times New Roman"/>
      <w:caps w:val="0"/>
      <w:color w:val="auto"/>
      <w:sz w:val="20"/>
      <w:lang w:val="pt-BR"/>
    </w:rPr>
  </w:style>
  <w:style w:type="paragraph" w:customStyle="1" w:styleId="DescrioRev">
    <w:name w:val="Descrição Rev"/>
    <w:basedOn w:val="Normal"/>
    <w:rsid w:val="002336A0"/>
    <w:pPr>
      <w:spacing w:line="440" w:lineRule="exact"/>
      <w:jc w:val="center"/>
    </w:pPr>
    <w:rPr>
      <w:color w:val="000000"/>
      <w:lang w:val="en-US"/>
    </w:rPr>
  </w:style>
  <w:style w:type="paragraph" w:styleId="Remissivo2">
    <w:name w:val="index 2"/>
    <w:basedOn w:val="Normal"/>
    <w:next w:val="Normal"/>
    <w:autoRedefine/>
    <w:semiHidden/>
    <w:rsid w:val="002336A0"/>
    <w:pPr>
      <w:tabs>
        <w:tab w:val="right" w:leader="dot" w:pos="3796"/>
      </w:tabs>
      <w:ind w:left="480" w:hanging="240"/>
    </w:pPr>
  </w:style>
  <w:style w:type="paragraph" w:styleId="Sumrio1">
    <w:name w:val="toc 1"/>
    <w:basedOn w:val="Normal"/>
    <w:next w:val="Normal"/>
    <w:autoRedefine/>
    <w:semiHidden/>
    <w:rsid w:val="002336A0"/>
    <w:pPr>
      <w:spacing w:before="360"/>
    </w:pPr>
    <w:rPr>
      <w:b/>
      <w:bCs/>
      <w:caps/>
      <w:szCs w:val="28"/>
    </w:rPr>
  </w:style>
  <w:style w:type="paragraph" w:styleId="Recuodecorpodetexto2">
    <w:name w:val="Body Text Indent 2"/>
    <w:basedOn w:val="Normal"/>
    <w:rsid w:val="002336A0"/>
    <w:pPr>
      <w:spacing w:before="120" w:after="120"/>
      <w:ind w:left="709"/>
    </w:pPr>
  </w:style>
  <w:style w:type="paragraph" w:styleId="Corpodetexto">
    <w:name w:val="Body Text"/>
    <w:basedOn w:val="Normal"/>
    <w:link w:val="CorpodetextoChar"/>
    <w:rsid w:val="002336A0"/>
    <w:pPr>
      <w:spacing w:before="60" w:after="120"/>
      <w:ind w:left="709" w:right="283"/>
    </w:pPr>
  </w:style>
  <w:style w:type="paragraph" w:styleId="Recuodecorpodetexto">
    <w:name w:val="Body Text Indent"/>
    <w:basedOn w:val="Normal"/>
    <w:rsid w:val="002336A0"/>
    <w:pPr>
      <w:tabs>
        <w:tab w:val="left" w:pos="-90"/>
        <w:tab w:val="decimal" w:pos="0"/>
        <w:tab w:val="left" w:pos="851"/>
        <w:tab w:val="right" w:pos="9720"/>
      </w:tabs>
      <w:spacing w:before="120" w:after="120"/>
      <w:ind w:right="45" w:firstLine="851"/>
    </w:pPr>
  </w:style>
  <w:style w:type="paragraph" w:styleId="Textoembloco">
    <w:name w:val="Block Text"/>
    <w:basedOn w:val="Normal"/>
    <w:uiPriority w:val="99"/>
    <w:rsid w:val="002336A0"/>
    <w:pPr>
      <w:tabs>
        <w:tab w:val="decimal" w:pos="-142"/>
      </w:tabs>
      <w:spacing w:before="120" w:after="120"/>
      <w:ind w:left="1418" w:right="45"/>
    </w:pPr>
  </w:style>
  <w:style w:type="paragraph" w:styleId="Corpodetexto2">
    <w:name w:val="Body Text 2"/>
    <w:basedOn w:val="Normal"/>
    <w:rsid w:val="002336A0"/>
    <w:pPr>
      <w:spacing w:before="120" w:after="120"/>
      <w:ind w:right="72"/>
    </w:pPr>
    <w:rPr>
      <w:b/>
    </w:rPr>
  </w:style>
  <w:style w:type="paragraph" w:customStyle="1" w:styleId="TEX1">
    <w:name w:val="TEX_1"/>
    <w:basedOn w:val="Normal"/>
    <w:rsid w:val="002336A0"/>
    <w:pPr>
      <w:spacing w:after="120"/>
      <w:ind w:firstLine="680"/>
    </w:pPr>
    <w:rPr>
      <w:lang w:val="en-US"/>
    </w:rPr>
  </w:style>
  <w:style w:type="paragraph" w:customStyle="1" w:styleId="Paragrafo">
    <w:name w:val="Paragrafo"/>
    <w:basedOn w:val="Normal"/>
    <w:rsid w:val="002336A0"/>
    <w:pPr>
      <w:spacing w:before="240"/>
      <w:ind w:left="851" w:right="566" w:firstLine="567"/>
    </w:pPr>
  </w:style>
  <w:style w:type="paragraph" w:styleId="Sumrio3">
    <w:name w:val="toc 3"/>
    <w:basedOn w:val="Normal"/>
    <w:next w:val="Normal"/>
    <w:autoRedefine/>
    <w:semiHidden/>
    <w:rsid w:val="002336A0"/>
    <w:pPr>
      <w:ind w:left="200"/>
    </w:pPr>
    <w:rPr>
      <w:szCs w:val="24"/>
    </w:rPr>
  </w:style>
  <w:style w:type="paragraph" w:customStyle="1" w:styleId="Cabealho1">
    <w:name w:val="Cabeçalho 1"/>
    <w:basedOn w:val="Cabealho"/>
    <w:rsid w:val="002336A0"/>
    <w:pPr>
      <w:tabs>
        <w:tab w:val="clear" w:pos="4320"/>
        <w:tab w:val="clear" w:pos="8640"/>
        <w:tab w:val="center" w:pos="4321"/>
        <w:tab w:val="right" w:pos="8641"/>
      </w:tabs>
      <w:ind w:left="57" w:right="57"/>
      <w:jc w:val="center"/>
    </w:pPr>
    <w:rPr>
      <w:b/>
      <w:caps/>
      <w:noProof/>
      <w:sz w:val="22"/>
    </w:rPr>
  </w:style>
  <w:style w:type="paragraph" w:customStyle="1" w:styleId="ListacomMarcador">
    <w:name w:val="Lista com Marcador"/>
    <w:basedOn w:val="Normal"/>
    <w:rsid w:val="002336A0"/>
    <w:pPr>
      <w:tabs>
        <w:tab w:val="left" w:pos="567"/>
      </w:tabs>
      <w:ind w:left="992" w:right="567" w:hanging="283"/>
    </w:pPr>
    <w:rPr>
      <w:noProof/>
    </w:rPr>
  </w:style>
  <w:style w:type="paragraph" w:customStyle="1" w:styleId="ListacomNumerador">
    <w:name w:val="Lista com Numerador"/>
    <w:basedOn w:val="Normal"/>
    <w:rsid w:val="002336A0"/>
    <w:pPr>
      <w:tabs>
        <w:tab w:val="left" w:pos="567"/>
      </w:tabs>
      <w:ind w:left="992" w:right="567" w:hanging="283"/>
    </w:pPr>
    <w:rPr>
      <w:noProof/>
    </w:rPr>
  </w:style>
  <w:style w:type="paragraph" w:customStyle="1" w:styleId="Sub-Ttulo">
    <w:name w:val="Sub-Título"/>
    <w:basedOn w:val="Normal"/>
    <w:rsid w:val="002336A0"/>
    <w:pPr>
      <w:keepNext/>
      <w:ind w:left="113"/>
    </w:pPr>
    <w:rPr>
      <w:b/>
      <w:noProof/>
    </w:rPr>
  </w:style>
  <w:style w:type="paragraph" w:customStyle="1" w:styleId="TextoUTC">
    <w:name w:val="Texto UTC"/>
    <w:rsid w:val="002336A0"/>
    <w:pPr>
      <w:ind w:left="57" w:right="57"/>
      <w:jc w:val="both"/>
    </w:pPr>
    <w:rPr>
      <w:rFonts w:ascii="Arial" w:hAnsi="Arial"/>
      <w:noProof/>
    </w:rPr>
  </w:style>
  <w:style w:type="paragraph" w:styleId="MapadoDocumento">
    <w:name w:val="Document Map"/>
    <w:basedOn w:val="Normal"/>
    <w:semiHidden/>
    <w:rsid w:val="002336A0"/>
    <w:pPr>
      <w:shd w:val="clear" w:color="auto" w:fill="000080"/>
    </w:pPr>
    <w:rPr>
      <w:rFonts w:ascii="Tahoma" w:hAnsi="Tahoma"/>
    </w:rPr>
  </w:style>
  <w:style w:type="character" w:styleId="Refdecomentrio">
    <w:name w:val="annotation reference"/>
    <w:semiHidden/>
    <w:rsid w:val="002336A0"/>
    <w:rPr>
      <w:sz w:val="16"/>
    </w:rPr>
  </w:style>
  <w:style w:type="paragraph" w:styleId="Textodecomentrio">
    <w:name w:val="annotation text"/>
    <w:basedOn w:val="Normal"/>
    <w:semiHidden/>
    <w:rsid w:val="002336A0"/>
  </w:style>
  <w:style w:type="paragraph" w:styleId="Corpodetexto3">
    <w:name w:val="Body Text 3"/>
    <w:basedOn w:val="Normal"/>
    <w:rsid w:val="002336A0"/>
    <w:pPr>
      <w:jc w:val="center"/>
    </w:pPr>
  </w:style>
  <w:style w:type="paragraph" w:styleId="Sumrio2">
    <w:name w:val="toc 2"/>
    <w:basedOn w:val="Normal"/>
    <w:next w:val="Normal"/>
    <w:autoRedefine/>
    <w:semiHidden/>
    <w:rsid w:val="002336A0"/>
    <w:pPr>
      <w:tabs>
        <w:tab w:val="right" w:pos="10196"/>
      </w:tabs>
      <w:spacing w:before="240"/>
      <w:ind w:left="1560" w:hanging="425"/>
    </w:pPr>
    <w:rPr>
      <w:rFonts w:cs="Arial"/>
      <w:b/>
      <w:bCs/>
      <w:noProof/>
      <w:szCs w:val="24"/>
    </w:rPr>
  </w:style>
  <w:style w:type="paragraph" w:styleId="Sumrio4">
    <w:name w:val="toc 4"/>
    <w:basedOn w:val="Normal"/>
    <w:next w:val="Normal"/>
    <w:autoRedefine/>
    <w:semiHidden/>
    <w:rsid w:val="002336A0"/>
    <w:pPr>
      <w:ind w:left="400"/>
    </w:pPr>
    <w:rPr>
      <w:szCs w:val="24"/>
    </w:rPr>
  </w:style>
  <w:style w:type="paragraph" w:styleId="Sumrio5">
    <w:name w:val="toc 5"/>
    <w:basedOn w:val="Normal"/>
    <w:next w:val="Normal"/>
    <w:autoRedefine/>
    <w:semiHidden/>
    <w:rsid w:val="002336A0"/>
    <w:pPr>
      <w:ind w:left="600"/>
    </w:pPr>
    <w:rPr>
      <w:szCs w:val="24"/>
    </w:rPr>
  </w:style>
  <w:style w:type="paragraph" w:styleId="Sumrio6">
    <w:name w:val="toc 6"/>
    <w:basedOn w:val="Normal"/>
    <w:next w:val="Normal"/>
    <w:autoRedefine/>
    <w:semiHidden/>
    <w:rsid w:val="002336A0"/>
    <w:pPr>
      <w:ind w:left="800"/>
    </w:pPr>
    <w:rPr>
      <w:szCs w:val="24"/>
    </w:rPr>
  </w:style>
  <w:style w:type="paragraph" w:styleId="Sumrio7">
    <w:name w:val="toc 7"/>
    <w:basedOn w:val="Normal"/>
    <w:next w:val="Normal"/>
    <w:autoRedefine/>
    <w:semiHidden/>
    <w:rsid w:val="002336A0"/>
    <w:pPr>
      <w:ind w:left="1000"/>
    </w:pPr>
    <w:rPr>
      <w:szCs w:val="24"/>
    </w:rPr>
  </w:style>
  <w:style w:type="paragraph" w:styleId="Sumrio8">
    <w:name w:val="toc 8"/>
    <w:basedOn w:val="Normal"/>
    <w:next w:val="Normal"/>
    <w:autoRedefine/>
    <w:semiHidden/>
    <w:rsid w:val="002336A0"/>
    <w:pPr>
      <w:ind w:left="1200"/>
    </w:pPr>
    <w:rPr>
      <w:szCs w:val="24"/>
    </w:rPr>
  </w:style>
  <w:style w:type="paragraph" w:styleId="Sumrio9">
    <w:name w:val="toc 9"/>
    <w:basedOn w:val="Normal"/>
    <w:next w:val="Normal"/>
    <w:autoRedefine/>
    <w:semiHidden/>
    <w:rsid w:val="002336A0"/>
    <w:pPr>
      <w:ind w:left="1400"/>
    </w:pPr>
    <w:rPr>
      <w:szCs w:val="24"/>
    </w:rPr>
  </w:style>
  <w:style w:type="paragraph" w:styleId="Recuodecorpodetexto3">
    <w:name w:val="Body Text Indent 3"/>
    <w:basedOn w:val="Normal"/>
    <w:rsid w:val="002336A0"/>
    <w:pPr>
      <w:ind w:left="709"/>
    </w:pPr>
    <w:rPr>
      <w:rFonts w:cs="Arial"/>
      <w:bCs/>
    </w:rPr>
  </w:style>
  <w:style w:type="character" w:styleId="Hyperlink">
    <w:name w:val="Hyperlink"/>
    <w:rsid w:val="002336A0"/>
    <w:rPr>
      <w:color w:val="0000FF"/>
      <w:u w:val="single"/>
    </w:rPr>
  </w:style>
  <w:style w:type="character" w:styleId="HiperlinkVisitado">
    <w:name w:val="FollowedHyperlink"/>
    <w:rsid w:val="002336A0"/>
    <w:rPr>
      <w:color w:val="800080"/>
      <w:u w:val="single"/>
    </w:rPr>
  </w:style>
  <w:style w:type="paragraph" w:customStyle="1" w:styleId="font5">
    <w:name w:val="font5"/>
    <w:basedOn w:val="Normal"/>
    <w:rsid w:val="002336A0"/>
    <w:pP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20"/>
    </w:rPr>
  </w:style>
  <w:style w:type="paragraph" w:customStyle="1" w:styleId="xl22">
    <w:name w:val="xl22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16"/>
      <w:szCs w:val="16"/>
    </w:rPr>
  </w:style>
  <w:style w:type="paragraph" w:customStyle="1" w:styleId="xl23">
    <w:name w:val="xl23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MS Sans Serif" w:eastAsia="Arial Unicode MS" w:hAnsi="MS Sans Serif" w:cs="Arial Unicode MS"/>
      <w:szCs w:val="24"/>
    </w:rPr>
  </w:style>
  <w:style w:type="paragraph" w:customStyle="1" w:styleId="xl24">
    <w:name w:val="xl24"/>
    <w:basedOn w:val="Normal"/>
    <w:rsid w:val="002336A0"/>
    <w:pP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b/>
      <w:bCs/>
      <w:sz w:val="18"/>
      <w:szCs w:val="18"/>
    </w:rPr>
  </w:style>
  <w:style w:type="paragraph" w:customStyle="1" w:styleId="xl25">
    <w:name w:val="xl25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26">
    <w:name w:val="xl26"/>
    <w:basedOn w:val="Normal"/>
    <w:rsid w:val="002336A0"/>
    <w:pP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27">
    <w:name w:val="xl27"/>
    <w:basedOn w:val="Normal"/>
    <w:rsid w:val="002336A0"/>
    <w:pP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28">
    <w:name w:val="xl28"/>
    <w:basedOn w:val="Normal"/>
    <w:rsid w:val="002336A0"/>
    <w:pPr>
      <w:shd w:val="clear" w:color="auto" w:fill="FFFF00"/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 w:val="28"/>
      <w:szCs w:val="28"/>
    </w:rPr>
  </w:style>
  <w:style w:type="paragraph" w:customStyle="1" w:styleId="xl29">
    <w:name w:val="xl29"/>
    <w:basedOn w:val="Normal"/>
    <w:rsid w:val="002336A0"/>
    <w:pP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30">
    <w:name w:val="xl30"/>
    <w:basedOn w:val="Normal"/>
    <w:rsid w:val="002336A0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31">
    <w:name w:val="xl31"/>
    <w:basedOn w:val="Normal"/>
    <w:rsid w:val="002336A0"/>
    <w:pPr>
      <w:pBdr>
        <w:top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32">
    <w:name w:val="xl32"/>
    <w:basedOn w:val="Normal"/>
    <w:rsid w:val="002336A0"/>
    <w:pPr>
      <w:pBdr>
        <w:top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33">
    <w:name w:val="xl33"/>
    <w:basedOn w:val="Normal"/>
    <w:rsid w:val="002336A0"/>
    <w:pPr>
      <w:pBdr>
        <w:left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34">
    <w:name w:val="xl34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22"/>
      <w:szCs w:val="22"/>
    </w:rPr>
  </w:style>
  <w:style w:type="paragraph" w:customStyle="1" w:styleId="xl35">
    <w:name w:val="xl35"/>
    <w:basedOn w:val="Normal"/>
    <w:rsid w:val="002336A0"/>
    <w:pP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36">
    <w:name w:val="xl36"/>
    <w:basedOn w:val="Normal"/>
    <w:rsid w:val="002336A0"/>
    <w:pPr>
      <w:pBdr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22"/>
      <w:szCs w:val="22"/>
    </w:rPr>
  </w:style>
  <w:style w:type="paragraph" w:customStyle="1" w:styleId="xl37">
    <w:name w:val="xl37"/>
    <w:basedOn w:val="Normal"/>
    <w:rsid w:val="002336A0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38">
    <w:name w:val="xl38"/>
    <w:basedOn w:val="Normal"/>
    <w:rsid w:val="002336A0"/>
    <w:pPr>
      <w:pBdr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39">
    <w:name w:val="xl39"/>
    <w:basedOn w:val="Normal"/>
    <w:rsid w:val="002336A0"/>
    <w:pPr>
      <w:pBdr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40">
    <w:name w:val="xl40"/>
    <w:basedOn w:val="Normal"/>
    <w:rsid w:val="002336A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22"/>
      <w:szCs w:val="22"/>
    </w:rPr>
  </w:style>
  <w:style w:type="paragraph" w:customStyle="1" w:styleId="xl41">
    <w:name w:val="xl41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42">
    <w:name w:val="xl42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43">
    <w:name w:val="xl43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44">
    <w:name w:val="xl44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45">
    <w:name w:val="xl45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szCs w:val="24"/>
    </w:rPr>
  </w:style>
  <w:style w:type="paragraph" w:customStyle="1" w:styleId="xl46">
    <w:name w:val="xl46"/>
    <w:basedOn w:val="Normal"/>
    <w:rsid w:val="002336A0"/>
    <w:pPr>
      <w:pBdr>
        <w:top w:val="single" w:sz="4" w:space="0" w:color="auto"/>
        <w:left w:val="single" w:sz="4" w:space="0" w:color="auto"/>
      </w:pBdr>
      <w:shd w:val="pct12" w:color="auto" w:fill="auto"/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47">
    <w:name w:val="xl47"/>
    <w:basedOn w:val="Normal"/>
    <w:rsid w:val="002336A0"/>
    <w:pPr>
      <w:pBdr>
        <w:top w:val="single" w:sz="4" w:space="0" w:color="auto"/>
      </w:pBdr>
      <w:shd w:val="pct12" w:color="auto" w:fill="auto"/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48">
    <w:name w:val="xl48"/>
    <w:basedOn w:val="Normal"/>
    <w:rsid w:val="002336A0"/>
    <w:pPr>
      <w:pBdr>
        <w:top w:val="single" w:sz="4" w:space="0" w:color="auto"/>
      </w:pBdr>
      <w:shd w:val="pct12" w:color="auto" w:fill="auto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49">
    <w:name w:val="xl49"/>
    <w:basedOn w:val="Normal"/>
    <w:rsid w:val="002336A0"/>
    <w:pPr>
      <w:pBdr>
        <w:top w:val="single" w:sz="4" w:space="0" w:color="auto"/>
        <w:right w:val="single" w:sz="4" w:space="0" w:color="auto"/>
      </w:pBdr>
      <w:shd w:val="pct12" w:color="auto" w:fill="auto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50">
    <w:name w:val="xl50"/>
    <w:basedOn w:val="Normal"/>
    <w:rsid w:val="002336A0"/>
    <w:pPr>
      <w:pBdr>
        <w:left w:val="single" w:sz="4" w:space="0" w:color="auto"/>
      </w:pBdr>
      <w:shd w:val="pct12" w:color="auto" w:fill="auto"/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51">
    <w:name w:val="xl51"/>
    <w:basedOn w:val="Normal"/>
    <w:rsid w:val="002336A0"/>
    <w:pPr>
      <w:shd w:val="pct12" w:color="auto" w:fill="auto"/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52">
    <w:name w:val="xl52"/>
    <w:basedOn w:val="Normal"/>
    <w:rsid w:val="002336A0"/>
    <w:pPr>
      <w:pBdr>
        <w:right w:val="single" w:sz="4" w:space="0" w:color="auto"/>
      </w:pBdr>
      <w:shd w:val="pct12" w:color="auto" w:fill="auto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18"/>
      <w:szCs w:val="18"/>
    </w:rPr>
  </w:style>
  <w:style w:type="paragraph" w:customStyle="1" w:styleId="xl53">
    <w:name w:val="xl53"/>
    <w:basedOn w:val="Normal"/>
    <w:rsid w:val="002336A0"/>
    <w:pPr>
      <w:shd w:val="pct12" w:color="auto" w:fill="auto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54">
    <w:name w:val="xl54"/>
    <w:basedOn w:val="Normal"/>
    <w:rsid w:val="002336A0"/>
    <w:pPr>
      <w:pBdr>
        <w:right w:val="single" w:sz="4" w:space="0" w:color="auto"/>
      </w:pBdr>
      <w:shd w:val="pct12" w:color="auto" w:fill="auto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55">
    <w:name w:val="xl55"/>
    <w:basedOn w:val="Normal"/>
    <w:rsid w:val="002336A0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szCs w:val="24"/>
    </w:rPr>
  </w:style>
  <w:style w:type="paragraph" w:customStyle="1" w:styleId="xl56">
    <w:name w:val="xl56"/>
    <w:basedOn w:val="Normal"/>
    <w:rsid w:val="002336A0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57">
    <w:name w:val="xl57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szCs w:val="24"/>
    </w:rPr>
  </w:style>
  <w:style w:type="paragraph" w:customStyle="1" w:styleId="xl58">
    <w:name w:val="xl58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szCs w:val="24"/>
    </w:rPr>
  </w:style>
  <w:style w:type="paragraph" w:customStyle="1" w:styleId="xl59">
    <w:name w:val="xl59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60">
    <w:name w:val="xl60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MS Sans Serif" w:eastAsia="Arial Unicode MS" w:hAnsi="MS Sans Serif" w:cs="Arial Unicode MS"/>
      <w:szCs w:val="24"/>
    </w:rPr>
  </w:style>
  <w:style w:type="paragraph" w:customStyle="1" w:styleId="xl61">
    <w:name w:val="xl61"/>
    <w:basedOn w:val="Normal"/>
    <w:rsid w:val="002336A0"/>
    <w:pP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b/>
      <w:bCs/>
      <w:szCs w:val="24"/>
    </w:rPr>
  </w:style>
  <w:style w:type="paragraph" w:customStyle="1" w:styleId="xl62">
    <w:name w:val="xl62"/>
    <w:basedOn w:val="Normal"/>
    <w:rsid w:val="002336A0"/>
    <w:pP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63">
    <w:name w:val="xl63"/>
    <w:basedOn w:val="Normal"/>
    <w:rsid w:val="002336A0"/>
    <w:pP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64">
    <w:name w:val="xl64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65">
    <w:name w:val="xl65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66">
    <w:name w:val="xl66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 w:val="18"/>
      <w:szCs w:val="18"/>
    </w:rPr>
  </w:style>
  <w:style w:type="paragraph" w:customStyle="1" w:styleId="xl67">
    <w:name w:val="xl67"/>
    <w:basedOn w:val="Normal"/>
    <w:rsid w:val="002336A0"/>
    <w:pP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18"/>
      <w:szCs w:val="18"/>
    </w:rPr>
  </w:style>
  <w:style w:type="paragraph" w:customStyle="1" w:styleId="xl68">
    <w:name w:val="xl68"/>
    <w:basedOn w:val="Normal"/>
    <w:rsid w:val="002336A0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22"/>
      <w:szCs w:val="22"/>
    </w:rPr>
  </w:style>
  <w:style w:type="paragraph" w:customStyle="1" w:styleId="xl69">
    <w:name w:val="xl69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22"/>
      <w:szCs w:val="22"/>
    </w:rPr>
  </w:style>
  <w:style w:type="paragraph" w:customStyle="1" w:styleId="xl70">
    <w:name w:val="xl70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Cs w:val="24"/>
    </w:rPr>
  </w:style>
  <w:style w:type="paragraph" w:customStyle="1" w:styleId="xl71">
    <w:name w:val="xl71"/>
    <w:basedOn w:val="Normal"/>
    <w:rsid w:val="002336A0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szCs w:val="24"/>
    </w:rPr>
  </w:style>
  <w:style w:type="paragraph" w:customStyle="1" w:styleId="xl72">
    <w:name w:val="xl72"/>
    <w:basedOn w:val="Normal"/>
    <w:rsid w:val="002336A0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73">
    <w:name w:val="xl73"/>
    <w:basedOn w:val="Normal"/>
    <w:rsid w:val="002336A0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74">
    <w:name w:val="xl74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75">
    <w:name w:val="xl75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76">
    <w:name w:val="xl76"/>
    <w:basedOn w:val="Normal"/>
    <w:rsid w:val="002336A0"/>
    <w:pP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77">
    <w:name w:val="xl77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b/>
      <w:bCs/>
      <w:szCs w:val="24"/>
    </w:rPr>
  </w:style>
  <w:style w:type="paragraph" w:customStyle="1" w:styleId="xl78">
    <w:name w:val="xl78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79">
    <w:name w:val="xl79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Cs w:val="24"/>
    </w:rPr>
  </w:style>
  <w:style w:type="paragraph" w:customStyle="1" w:styleId="xl80">
    <w:name w:val="xl80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22"/>
      <w:szCs w:val="22"/>
    </w:rPr>
  </w:style>
  <w:style w:type="paragraph" w:customStyle="1" w:styleId="xl82">
    <w:name w:val="xl82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Cs w:val="24"/>
    </w:rPr>
  </w:style>
  <w:style w:type="paragraph" w:customStyle="1" w:styleId="xl83">
    <w:name w:val="xl83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szCs w:val="24"/>
    </w:rPr>
  </w:style>
  <w:style w:type="paragraph" w:customStyle="1" w:styleId="xl84">
    <w:name w:val="xl84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85">
    <w:name w:val="xl85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86">
    <w:name w:val="xl86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22"/>
      <w:szCs w:val="22"/>
    </w:rPr>
  </w:style>
  <w:style w:type="paragraph" w:customStyle="1" w:styleId="xl87">
    <w:name w:val="xl87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88">
    <w:name w:val="xl88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89">
    <w:name w:val="xl89"/>
    <w:basedOn w:val="Normal"/>
    <w:rsid w:val="002336A0"/>
    <w:pPr>
      <w:pBdr>
        <w:top w:val="single" w:sz="4" w:space="0" w:color="auto"/>
        <w:bottom w:val="single" w:sz="4" w:space="0" w:color="auto"/>
      </w:pBdr>
      <w:shd w:val="clear" w:color="auto" w:fill="FFFF00"/>
      <w:spacing w:before="100" w:beforeAutospacing="1" w:after="100" w:afterAutospacing="1" w:line="240" w:lineRule="auto"/>
      <w:jc w:val="left"/>
    </w:pPr>
    <w:rPr>
      <w:rFonts w:ascii="MS Sans Serif" w:eastAsia="Arial Unicode MS" w:hAnsi="MS Sans Serif" w:cs="Arial Unicode MS"/>
      <w:b/>
      <w:bCs/>
      <w:szCs w:val="24"/>
    </w:rPr>
  </w:style>
  <w:style w:type="paragraph" w:customStyle="1" w:styleId="xl90">
    <w:name w:val="xl90"/>
    <w:basedOn w:val="Normal"/>
    <w:rsid w:val="002336A0"/>
    <w:pPr>
      <w:pBdr>
        <w:top w:val="single" w:sz="4" w:space="0" w:color="auto"/>
        <w:bottom w:val="single" w:sz="4" w:space="0" w:color="auto"/>
      </w:pBd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91">
    <w:name w:val="xl91"/>
    <w:basedOn w:val="Normal"/>
    <w:rsid w:val="002336A0"/>
    <w:pPr>
      <w:pBdr>
        <w:top w:val="single" w:sz="4" w:space="0" w:color="auto"/>
        <w:bottom w:val="single" w:sz="4" w:space="0" w:color="auto"/>
      </w:pBd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92">
    <w:name w:val="xl92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93">
    <w:name w:val="xl93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szCs w:val="24"/>
    </w:rPr>
  </w:style>
  <w:style w:type="paragraph" w:customStyle="1" w:styleId="xl81">
    <w:name w:val="xl81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Cs w:val="24"/>
    </w:rPr>
  </w:style>
  <w:style w:type="paragraph" w:customStyle="1" w:styleId="xl94">
    <w:name w:val="xl94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95">
    <w:name w:val="xl95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szCs w:val="24"/>
    </w:rPr>
  </w:style>
  <w:style w:type="paragraph" w:styleId="Subttulo">
    <w:name w:val="Subtitle"/>
    <w:basedOn w:val="Normal"/>
    <w:qFormat/>
    <w:rsid w:val="002336A0"/>
    <w:pPr>
      <w:spacing w:line="240" w:lineRule="auto"/>
      <w:ind w:left="709" w:right="191"/>
      <w:jc w:val="center"/>
    </w:pPr>
    <w:rPr>
      <w:rFonts w:ascii="Times New Roman" w:hAnsi="Times New Roman"/>
      <w:sz w:val="22"/>
    </w:rPr>
  </w:style>
  <w:style w:type="paragraph" w:styleId="Ttulo">
    <w:name w:val="Title"/>
    <w:link w:val="TtuloChar"/>
    <w:qFormat/>
    <w:rsid w:val="002336A0"/>
    <w:rPr>
      <w:caps/>
    </w:rPr>
  </w:style>
  <w:style w:type="paragraph" w:styleId="Legenda">
    <w:name w:val="caption"/>
    <w:basedOn w:val="Normal"/>
    <w:next w:val="Normal"/>
    <w:qFormat/>
    <w:rsid w:val="002336A0"/>
    <w:pPr>
      <w:numPr>
        <w:numId w:val="2"/>
      </w:numPr>
      <w:spacing w:before="120" w:after="120" w:line="240" w:lineRule="auto"/>
      <w:ind w:left="437" w:hanging="437"/>
    </w:pPr>
    <w:rPr>
      <w:rFonts w:ascii="Times New Roman" w:hAnsi="Times New Roman"/>
      <w:b/>
      <w:sz w:val="22"/>
    </w:rPr>
  </w:style>
  <w:style w:type="paragraph" w:customStyle="1" w:styleId="Corpodetexto21">
    <w:name w:val="Corpo de texto 21"/>
    <w:basedOn w:val="Normal"/>
    <w:rsid w:val="00F24000"/>
    <w:pPr>
      <w:overflowPunct w:val="0"/>
      <w:autoSpaceDE w:val="0"/>
      <w:autoSpaceDN w:val="0"/>
      <w:adjustRightInd w:val="0"/>
      <w:spacing w:line="240" w:lineRule="auto"/>
      <w:ind w:left="426"/>
      <w:textAlignment w:val="baseline"/>
    </w:pPr>
    <w:rPr>
      <w:sz w:val="20"/>
    </w:rPr>
  </w:style>
  <w:style w:type="paragraph" w:customStyle="1" w:styleId="TabFig">
    <w:name w:val="TabFig"/>
    <w:basedOn w:val="Normal"/>
    <w:rsid w:val="00B067C5"/>
    <w:pPr>
      <w:keepLines/>
      <w:spacing w:line="240" w:lineRule="auto"/>
      <w:jc w:val="center"/>
    </w:pPr>
    <w:rPr>
      <w:b/>
      <w:sz w:val="22"/>
      <w:lang w:eastAsia="en-US"/>
    </w:rPr>
  </w:style>
  <w:style w:type="paragraph" w:styleId="Recuonormal">
    <w:name w:val="Normal Indent"/>
    <w:basedOn w:val="Normal"/>
    <w:rsid w:val="00B067C5"/>
    <w:pPr>
      <w:spacing w:line="240" w:lineRule="auto"/>
      <w:ind w:left="708"/>
      <w:jc w:val="left"/>
    </w:pPr>
    <w:rPr>
      <w:rFonts w:ascii="Times New Roman" w:hAnsi="Times New Roman"/>
    </w:rPr>
  </w:style>
  <w:style w:type="table" w:styleId="Tabelacomgrade">
    <w:name w:val="Table Grid"/>
    <w:basedOn w:val="Tabelanormal"/>
    <w:rsid w:val="00DA7296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89275C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5C72A1"/>
    <w:rPr>
      <w:rFonts w:ascii="Arial" w:hAnsi="Arial"/>
      <w:b/>
      <w:sz w:val="24"/>
      <w:u w:val="double"/>
    </w:rPr>
  </w:style>
  <w:style w:type="character" w:customStyle="1" w:styleId="Ttulo3Char">
    <w:name w:val="Título 3 Char"/>
    <w:link w:val="Ttulo3"/>
    <w:rsid w:val="005C72A1"/>
    <w:rPr>
      <w:rFonts w:ascii="Arial" w:hAnsi="Arial"/>
      <w:sz w:val="24"/>
    </w:rPr>
  </w:style>
  <w:style w:type="character" w:customStyle="1" w:styleId="CorpodetextoChar">
    <w:name w:val="Corpo de texto Char"/>
    <w:link w:val="Corpodetexto"/>
    <w:rsid w:val="005965A6"/>
    <w:rPr>
      <w:rFonts w:ascii="Arial" w:hAnsi="Arial" w:cs="Arial"/>
      <w:sz w:val="24"/>
    </w:rPr>
  </w:style>
  <w:style w:type="paragraph" w:customStyle="1" w:styleId="TextoNivel2">
    <w:name w:val="Texto Nivel 2"/>
    <w:basedOn w:val="Normal"/>
    <w:rsid w:val="005965A6"/>
    <w:pPr>
      <w:keepLines/>
      <w:tabs>
        <w:tab w:val="left" w:pos="851"/>
      </w:tabs>
      <w:spacing w:before="120" w:after="120" w:line="240" w:lineRule="auto"/>
      <w:ind w:left="851" w:right="142"/>
    </w:pPr>
    <w:rPr>
      <w:rFonts w:cs="Arial"/>
      <w:sz w:val="22"/>
      <w:szCs w:val="22"/>
    </w:rPr>
  </w:style>
  <w:style w:type="paragraph" w:customStyle="1" w:styleId="EstiloJustificadoAntes02cmDepoisde02cm">
    <w:name w:val="Estilo Justificado Antes:  02 cm Depois de:  02 cm"/>
    <w:basedOn w:val="Normal"/>
    <w:rsid w:val="00B16E2E"/>
    <w:pPr>
      <w:spacing w:line="240" w:lineRule="auto"/>
      <w:ind w:left="113" w:right="113"/>
    </w:pPr>
    <w:rPr>
      <w:sz w:val="20"/>
    </w:rPr>
  </w:style>
  <w:style w:type="paragraph" w:customStyle="1" w:styleId="Portuguese1">
    <w:name w:val="Portuguese1"/>
    <w:basedOn w:val="Normal"/>
    <w:rsid w:val="00B05DE1"/>
    <w:pPr>
      <w:spacing w:line="240" w:lineRule="auto"/>
    </w:pPr>
    <w:rPr>
      <w:bCs/>
      <w:sz w:val="22"/>
      <w:szCs w:val="24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896A3F"/>
    <w:rPr>
      <w:rFonts w:ascii="Arial" w:hAnsi="Arial"/>
      <w:sz w:val="24"/>
    </w:rPr>
  </w:style>
  <w:style w:type="character" w:customStyle="1" w:styleId="TtuloChar">
    <w:name w:val="Título Char"/>
    <w:link w:val="Ttulo"/>
    <w:rsid w:val="00B70369"/>
    <w:rPr>
      <w:caps/>
    </w:rPr>
  </w:style>
  <w:style w:type="paragraph" w:customStyle="1" w:styleId="a">
    <w:name w:val="a"/>
    <w:basedOn w:val="Normal"/>
    <w:rsid w:val="00B70369"/>
    <w:pPr>
      <w:keepNext/>
      <w:tabs>
        <w:tab w:val="left" w:pos="288"/>
        <w:tab w:val="left" w:pos="1008"/>
        <w:tab w:val="left" w:pos="1728"/>
        <w:tab w:val="left" w:pos="2448"/>
        <w:tab w:val="left" w:pos="3168"/>
        <w:tab w:val="left" w:pos="3888"/>
        <w:tab w:val="left" w:pos="4608"/>
        <w:tab w:val="left" w:pos="5328"/>
        <w:tab w:val="left" w:pos="6048"/>
        <w:tab w:val="left" w:pos="6768"/>
      </w:tabs>
      <w:spacing w:before="120" w:after="120" w:line="240" w:lineRule="auto"/>
      <w:ind w:firstLine="851"/>
    </w:pPr>
    <w:rPr>
      <w:rFonts w:ascii="Times New Roman" w:hAnsi="Times New Roman"/>
      <w:sz w:val="20"/>
    </w:rPr>
  </w:style>
  <w:style w:type="paragraph" w:customStyle="1" w:styleId="Ttulo4Metr">
    <w:name w:val="Título 4 Metrô"/>
    <w:basedOn w:val="PargrafodaLista"/>
    <w:qFormat/>
    <w:rsid w:val="00B70369"/>
    <w:pPr>
      <w:numPr>
        <w:ilvl w:val="3"/>
        <w:numId w:val="25"/>
      </w:numPr>
      <w:tabs>
        <w:tab w:val="num" w:pos="2880"/>
      </w:tabs>
      <w:spacing w:before="160" w:line="240" w:lineRule="auto"/>
      <w:ind w:left="1134" w:hanging="425"/>
    </w:pPr>
    <w:rPr>
      <w:rFonts w:eastAsia="Cambria"/>
      <w:szCs w:val="22"/>
      <w:lang w:eastAsia="en-US"/>
    </w:rPr>
  </w:style>
  <w:style w:type="paragraph" w:customStyle="1" w:styleId="Ttulo1Metr">
    <w:name w:val="Título 1 Metrô"/>
    <w:basedOn w:val="PargrafodaLista"/>
    <w:link w:val="Ttulo1MetrChar"/>
    <w:qFormat/>
    <w:rsid w:val="00B70369"/>
    <w:pPr>
      <w:numPr>
        <w:numId w:val="25"/>
      </w:numPr>
      <w:spacing w:before="240" w:line="240" w:lineRule="auto"/>
      <w:ind w:left="709" w:hanging="709"/>
      <w:contextualSpacing w:val="0"/>
    </w:pPr>
    <w:rPr>
      <w:rFonts w:eastAsia="Cambria"/>
      <w:b/>
      <w:caps/>
      <w:sz w:val="28"/>
      <w:szCs w:val="22"/>
      <w:lang w:eastAsia="en-US"/>
    </w:rPr>
  </w:style>
  <w:style w:type="character" w:customStyle="1" w:styleId="Ttulo1MetrChar">
    <w:name w:val="Título 1 Metrô Char"/>
    <w:link w:val="Ttulo1Metr"/>
    <w:rsid w:val="00B70369"/>
    <w:rPr>
      <w:rFonts w:ascii="Arial" w:eastAsia="Cambria" w:hAnsi="Arial"/>
      <w:b/>
      <w:caps/>
      <w:sz w:val="28"/>
      <w:szCs w:val="22"/>
      <w:lang w:eastAsia="en-US"/>
    </w:rPr>
  </w:style>
  <w:style w:type="paragraph" w:customStyle="1" w:styleId="Ttulo2Metr">
    <w:name w:val="Título 2 Metrô"/>
    <w:basedOn w:val="PargrafodaLista"/>
    <w:autoRedefine/>
    <w:qFormat/>
    <w:rsid w:val="00B70369"/>
    <w:pPr>
      <w:numPr>
        <w:ilvl w:val="1"/>
        <w:numId w:val="25"/>
      </w:numPr>
      <w:tabs>
        <w:tab w:val="num" w:pos="1440"/>
      </w:tabs>
      <w:spacing w:before="240" w:line="240" w:lineRule="auto"/>
      <w:ind w:left="1134" w:hanging="425"/>
      <w:contextualSpacing w:val="0"/>
    </w:pPr>
    <w:rPr>
      <w:rFonts w:eastAsia="Cambria"/>
      <w:b/>
      <w:szCs w:val="22"/>
      <w:lang w:eastAsia="en-US"/>
    </w:rPr>
  </w:style>
  <w:style w:type="paragraph" w:customStyle="1" w:styleId="Ttulo3Metr">
    <w:name w:val="Título 3 Metrô"/>
    <w:basedOn w:val="PargrafodaLista"/>
    <w:qFormat/>
    <w:rsid w:val="00B70369"/>
    <w:pPr>
      <w:numPr>
        <w:ilvl w:val="2"/>
        <w:numId w:val="25"/>
      </w:numPr>
      <w:tabs>
        <w:tab w:val="num" w:pos="2160"/>
      </w:tabs>
      <w:spacing w:before="160" w:line="240" w:lineRule="auto"/>
      <w:ind w:left="1134" w:hanging="425"/>
      <w:contextualSpacing w:val="0"/>
    </w:pPr>
    <w:rPr>
      <w:rFonts w:eastAsia="Cambria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B70369"/>
    <w:pPr>
      <w:ind w:left="720"/>
      <w:contextualSpacing/>
    </w:pPr>
  </w:style>
  <w:style w:type="paragraph" w:customStyle="1" w:styleId="CorpodetextoIDSCharChar">
    <w:name w:val="Corpo de texto IDS Char Char"/>
    <w:basedOn w:val="Normal"/>
    <w:link w:val="CorpodetextoIDSCharCharChar"/>
    <w:rsid w:val="00475769"/>
    <w:pPr>
      <w:widowControl w:val="0"/>
      <w:adjustRightInd w:val="0"/>
      <w:spacing w:before="120"/>
      <w:textAlignment w:val="baseline"/>
    </w:pPr>
    <w:rPr>
      <w:sz w:val="22"/>
    </w:rPr>
  </w:style>
  <w:style w:type="character" w:customStyle="1" w:styleId="CorpodetextoIDSCharCharChar">
    <w:name w:val="Corpo de texto IDS Char Char Char"/>
    <w:link w:val="CorpodetextoIDSCharChar"/>
    <w:rsid w:val="00475769"/>
    <w:rPr>
      <w:rFonts w:ascii="Arial" w:hAnsi="Arial"/>
      <w:sz w:val="22"/>
    </w:rPr>
  </w:style>
  <w:style w:type="character" w:customStyle="1" w:styleId="apple-converted-space">
    <w:name w:val="apple-converted-space"/>
    <w:basedOn w:val="Fontepargpadro"/>
    <w:rsid w:val="00022EDE"/>
  </w:style>
  <w:style w:type="character" w:customStyle="1" w:styleId="fontstyle01">
    <w:name w:val="fontstyle01"/>
    <w:rsid w:val="00B03588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RodapChar">
    <w:name w:val="Rodapé Char"/>
    <w:basedOn w:val="Fontepargpadro"/>
    <w:link w:val="Rodap"/>
    <w:qFormat/>
    <w:rsid w:val="0093561D"/>
    <w:rPr>
      <w:b/>
      <w:caps/>
      <w:noProof/>
      <w:color w:val="000000"/>
      <w:position w:val="4"/>
      <w:sz w:val="12"/>
    </w:rPr>
  </w:style>
  <w:style w:type="paragraph" w:customStyle="1" w:styleId="font8">
    <w:name w:val="font_8"/>
    <w:basedOn w:val="Normal"/>
    <w:rsid w:val="004B351B"/>
    <w:pPr>
      <w:spacing w:before="100" w:beforeAutospacing="1" w:after="100" w:afterAutospacing="1" w:line="240" w:lineRule="auto"/>
      <w:jc w:val="left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6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0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02973">
                  <w:marLeft w:val="0"/>
                  <w:marRight w:val="0"/>
                  <w:marTop w:val="57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8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44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jpeg" Id="rId13" /><Relationship Type="http://schemas.openxmlformats.org/officeDocument/2006/relationships/image" Target="media/image11.jpeg" Id="rId18" /><Relationship Type="http://schemas.openxmlformats.org/officeDocument/2006/relationships/image" Target="media/image19.jpeg" Id="rId26" /><Relationship Type="http://schemas.openxmlformats.org/officeDocument/2006/relationships/image" Target="media/image14.jpeg" Id="rId21" /><Relationship Type="http://schemas.openxmlformats.org/officeDocument/2006/relationships/image" Target="media/image26.png" Id="rId34" /><Relationship Type="http://schemas.openxmlformats.org/officeDocument/2006/relationships/endnotes" Target="endnotes.xml" Id="rId7" /><Relationship Type="http://schemas.openxmlformats.org/officeDocument/2006/relationships/image" Target="media/image5.jpeg" Id="rId12" /><Relationship Type="http://schemas.openxmlformats.org/officeDocument/2006/relationships/image" Target="media/image10.jpeg" Id="rId17" /><Relationship Type="http://schemas.openxmlformats.org/officeDocument/2006/relationships/image" Target="media/image18.jpeg" Id="rId25" /><Relationship Type="http://schemas.openxmlformats.org/officeDocument/2006/relationships/image" Target="media/image25.png" Id="rId33" /><Relationship Type="http://schemas.openxmlformats.org/officeDocument/2006/relationships/theme" Target="theme/theme1.xml" Id="rId38" /><Relationship Type="http://schemas.openxmlformats.org/officeDocument/2006/relationships/numbering" Target="numbering.xml" Id="rId2" /><Relationship Type="http://schemas.openxmlformats.org/officeDocument/2006/relationships/image" Target="media/image9.jpeg" Id="rId16" /><Relationship Type="http://schemas.openxmlformats.org/officeDocument/2006/relationships/image" Target="media/image13.jpeg" Id="rId20" /><Relationship Type="http://schemas.openxmlformats.org/officeDocument/2006/relationships/header" Target="header1.xml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jpeg" Id="rId11" /><Relationship Type="http://schemas.openxmlformats.org/officeDocument/2006/relationships/image" Target="media/image17.jpeg" Id="rId24" /><Relationship Type="http://schemas.openxmlformats.org/officeDocument/2006/relationships/image" Target="media/image24.png" Id="rId32" /><Relationship Type="http://schemas.openxmlformats.org/officeDocument/2006/relationships/fontTable" Target="fontTable.xml" Id="rId37" /><Relationship Type="http://schemas.openxmlformats.org/officeDocument/2006/relationships/webSettings" Target="webSettings.xml" Id="rId5" /><Relationship Type="http://schemas.openxmlformats.org/officeDocument/2006/relationships/image" Target="media/image8.jpeg" Id="rId15" /><Relationship Type="http://schemas.openxmlformats.org/officeDocument/2006/relationships/image" Target="media/image16.jpeg" Id="rId23" /><Relationship Type="http://schemas.openxmlformats.org/officeDocument/2006/relationships/image" Target="media/image21.jpeg" Id="rId28" /><Relationship Type="http://schemas.openxmlformats.org/officeDocument/2006/relationships/image" Target="media/image28.jpeg" Id="rId36" /><Relationship Type="http://schemas.openxmlformats.org/officeDocument/2006/relationships/image" Target="media/image3.jpeg" Id="rId10" /><Relationship Type="http://schemas.openxmlformats.org/officeDocument/2006/relationships/image" Target="media/image12.jpeg" Id="rId19" /><Relationship Type="http://schemas.openxmlformats.org/officeDocument/2006/relationships/image" Target="media/image23.png" Id="rId31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jpeg" Id="rId14" /><Relationship Type="http://schemas.openxmlformats.org/officeDocument/2006/relationships/image" Target="media/image15.jpeg" Id="rId22" /><Relationship Type="http://schemas.openxmlformats.org/officeDocument/2006/relationships/image" Target="media/image20.jpeg" Id="rId27" /><Relationship Type="http://schemas.openxmlformats.org/officeDocument/2006/relationships/footer" Target="footer1.xml" Id="rId30" /><Relationship Type="http://schemas.openxmlformats.org/officeDocument/2006/relationships/image" Target="media/image27.png" Id="rId35" /><Relationship Type="http://schemas.openxmlformats.org/officeDocument/2006/relationships/image" Target="media/image1.jpg" Id="rId8" /><Relationship Type="http://schemas.openxmlformats.org/officeDocument/2006/relationships/styles" Target="styles.xml" Id="rId3" /><Relationship Type="http://schemas.openxmlformats.org/officeDocument/2006/relationships/image" Target="/media/image22.jpg" Id="Rd368db578d4741d6" /><Relationship Type="http://schemas.openxmlformats.org/officeDocument/2006/relationships/image" Target="/media/image8.png" Id="Rbf5c5efaeaa9435c" /><Relationship Type="http://schemas.openxmlformats.org/officeDocument/2006/relationships/image" Target="/media/image9.png" Id="R11184edb2708486d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to@geofranengenharia.com.br" TargetMode="External"/><Relationship Id="rId1" Type="http://schemas.openxmlformats.org/officeDocument/2006/relationships/hyperlink" Target="mailto:contato@geofranengenharia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Padra\0132%20-%20REPAR\Dufger01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92F5B5-7CD3-4ABF-8BE5-AEC1B327C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Dufger01.dot</Template>
  <TotalTime>67</TotalTime>
  <Pages>12</Pages>
  <Words>882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Lú &amp; Rê</dc:creator>
  <cp:lastModifiedBy>João Victor Ribeiro</cp:lastModifiedBy>
  <cp:revision>3</cp:revision>
  <cp:lastPrinted>2026-07-31T14:36:00Z</cp:lastPrinted>
  <dcterms:created xsi:type="dcterms:W3CDTF">2026-08-10T14:00:00Z</dcterms:created>
  <dcterms:modified xsi:type="dcterms:W3CDTF">2026-08-10T14:41:00Z</dcterms:modified>
</cp:coreProperties>
</file>