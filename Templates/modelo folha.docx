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1" w:type="dxa"/>
        <w:jc w:val="center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6" w:space="0" w:color="auto"/>
          <w:insideV w:val="single" w:sz="12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112"/>
        <w:gridCol w:w="425"/>
        <w:gridCol w:w="1333"/>
        <w:gridCol w:w="2919"/>
        <w:gridCol w:w="203"/>
        <w:gridCol w:w="1514"/>
        <w:gridCol w:w="2225"/>
      </w:tblGrid>
      <w:tr w:rsidR="00E60867" w:rsidRPr="00364DA0" w14:paraId="20EBA711" w14:textId="77777777" w:rsidTr="004323F4">
        <w:trPr>
          <w:trHeight w:val="482"/>
          <w:jc w:val="center"/>
        </w:trPr>
        <w:tc>
          <w:tcPr>
            <w:tcW w:w="2537" w:type="dxa"/>
            <w:gridSpan w:val="2"/>
            <w:vMerge w:val="restart"/>
            <w:vAlign w:val="center"/>
          </w:tcPr>
          <w:p w14:paraId="00530518" w14:textId="22CE6FF9" w:rsidR="000E4EE3" w:rsidRPr="00B70369" w:rsidRDefault="000E4EE3" w:rsidP="00A20D8C">
            <w:pPr>
              <w:jc w:val="center"/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0BF714F5" w14:textId="3DC5BEC7" w:rsidR="00FA586E" w:rsidRPr="00FA586E" w:rsidRDefault="00FA586E" w:rsidP="00951116">
            <w:pPr>
              <w:keepNext/>
              <w:spacing w:before="20" w:line="276" w:lineRule="auto"/>
              <w:ind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bookmarkStart w:id="0" w:name="Texto63"/>
            <w:bookmarkEnd w:id="0"/>
          </w:p>
        </w:tc>
      </w:tr>
      <w:tr w:rsidR="00E60867" w:rsidRPr="00B70369" w14:paraId="0EFCB1B0" w14:textId="77777777" w:rsidTr="004323F4">
        <w:trPr>
          <w:trHeight w:val="488"/>
          <w:jc w:val="center"/>
        </w:trPr>
        <w:tc>
          <w:tcPr>
            <w:tcW w:w="2537" w:type="dxa"/>
            <w:gridSpan w:val="2"/>
            <w:vMerge/>
          </w:tcPr>
          <w:p w14:paraId="0B74F18A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2062F278" w14:textId="06D47650" w:rsidR="00C7413E" w:rsidRPr="00B70369" w:rsidRDefault="00C7413E" w:rsidP="00F66AC9">
            <w:pPr>
              <w:keepNext/>
              <w:spacing w:before="20" w:line="276" w:lineRule="auto"/>
              <w:ind w:left="28" w:right="32"/>
              <w:outlineLvl w:val="3"/>
              <w:rPr>
                <w:rFonts w:cs="Arial"/>
                <w:b/>
                <w:caps/>
                <w:color w:val="595959" w:themeColor="text1" w:themeTint="A6"/>
                <w:sz w:val="14"/>
              </w:rPr>
            </w:pPr>
          </w:p>
        </w:tc>
      </w:tr>
      <w:tr w:rsidR="00E60867" w:rsidRPr="00B70369" w14:paraId="75F5338F" w14:textId="77777777" w:rsidTr="004323F4">
        <w:trPr>
          <w:trHeight w:val="509"/>
          <w:jc w:val="center"/>
        </w:trPr>
        <w:tc>
          <w:tcPr>
            <w:tcW w:w="2537" w:type="dxa"/>
            <w:gridSpan w:val="2"/>
            <w:vMerge/>
          </w:tcPr>
          <w:p w14:paraId="0F395EBB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26F3E717" w14:textId="3EB56E3F" w:rsidR="00A90880" w:rsidRPr="00B70369" w:rsidRDefault="00A90880" w:rsidP="004323F4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</w:p>
        </w:tc>
      </w:tr>
      <w:tr w:rsidR="00E60867" w:rsidRPr="00B70369" w14:paraId="2D589DAE" w14:textId="77777777" w:rsidTr="004323F4">
        <w:trPr>
          <w:trHeight w:val="515"/>
          <w:jc w:val="center"/>
        </w:trPr>
        <w:tc>
          <w:tcPr>
            <w:tcW w:w="2537" w:type="dxa"/>
            <w:gridSpan w:val="2"/>
            <w:vMerge/>
          </w:tcPr>
          <w:p w14:paraId="5AC7E11B" w14:textId="77777777" w:rsidR="00C7413E" w:rsidRPr="00B70369" w:rsidRDefault="00C7413E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14:paraId="4113BD79" w14:textId="515349B7" w:rsidR="00C7413E" w:rsidRPr="00B70369" w:rsidRDefault="00C7413E" w:rsidP="00B70369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2"/>
              </w:rPr>
            </w:pPr>
          </w:p>
        </w:tc>
      </w:tr>
      <w:tr w:rsidR="00E60867" w:rsidRPr="00E45C34" w14:paraId="79D10130" w14:textId="77777777" w:rsidTr="004323F4">
        <w:trPr>
          <w:trHeight w:val="412"/>
          <w:jc w:val="center"/>
        </w:trPr>
        <w:tc>
          <w:tcPr>
            <w:tcW w:w="2537" w:type="dxa"/>
            <w:gridSpan w:val="2"/>
            <w:vMerge/>
          </w:tcPr>
          <w:p w14:paraId="3BA5E411" w14:textId="77777777" w:rsidR="00DB44C1" w:rsidRPr="00B70369" w:rsidRDefault="00DB44C1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14:paraId="662B416E" w14:textId="267A9C77" w:rsidR="00DB44C1" w:rsidRPr="00B70369" w:rsidRDefault="00DB44C1" w:rsidP="00B70369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</w:p>
        </w:tc>
        <w:tc>
          <w:tcPr>
            <w:tcW w:w="3942" w:type="dxa"/>
            <w:gridSpan w:val="3"/>
            <w:vMerge w:val="restart"/>
            <w:vAlign w:val="center"/>
          </w:tcPr>
          <w:p w14:paraId="247A1053" w14:textId="77777777" w:rsidR="00DB44C1" w:rsidRPr="00E45C34" w:rsidRDefault="00DB44C1" w:rsidP="00E45C34">
            <w:pPr>
              <w:keepNext/>
              <w:tabs>
                <w:tab w:val="left" w:pos="2979"/>
              </w:tabs>
              <w:spacing w:before="20" w:line="276" w:lineRule="auto"/>
              <w:ind w:left="28" w:hanging="78"/>
              <w:jc w:val="center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</w:p>
        </w:tc>
      </w:tr>
      <w:tr w:rsidR="00E60867" w:rsidRPr="00B70369" w14:paraId="42BF5B53" w14:textId="77777777" w:rsidTr="004323F4">
        <w:trPr>
          <w:jc w:val="center"/>
        </w:trPr>
        <w:tc>
          <w:tcPr>
            <w:tcW w:w="2537" w:type="dxa"/>
            <w:gridSpan w:val="2"/>
            <w:vMerge/>
          </w:tcPr>
          <w:p w14:paraId="622781C0" w14:textId="77777777" w:rsidR="00DB44C1" w:rsidRPr="00E45C34" w:rsidRDefault="00DB44C1" w:rsidP="00A20D8C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14:paraId="24425A51" w14:textId="48D13ED2" w:rsidR="00DB44C1" w:rsidRPr="00B70369" w:rsidRDefault="00DB44C1" w:rsidP="003C263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</w:p>
        </w:tc>
        <w:tc>
          <w:tcPr>
            <w:tcW w:w="3942" w:type="dxa"/>
            <w:gridSpan w:val="3"/>
            <w:vMerge/>
          </w:tcPr>
          <w:p w14:paraId="208FABD2" w14:textId="77777777" w:rsidR="00DB44C1" w:rsidRPr="00DB44C1" w:rsidRDefault="00DB44C1" w:rsidP="00A20D8C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Cs w:val="24"/>
              </w:rPr>
            </w:pPr>
          </w:p>
        </w:tc>
      </w:tr>
      <w:tr w:rsidR="00C7413E" w:rsidRPr="00B70369" w14:paraId="473E5E9A" w14:textId="77777777" w:rsidTr="004323F4">
        <w:trPr>
          <w:jc w:val="center"/>
        </w:trPr>
        <w:tc>
          <w:tcPr>
            <w:tcW w:w="10731" w:type="dxa"/>
            <w:gridSpan w:val="7"/>
          </w:tcPr>
          <w:p w14:paraId="421F564B" w14:textId="77777777" w:rsidR="00C7413E" w:rsidRPr="00B70369" w:rsidRDefault="00C7413E" w:rsidP="00B70369">
            <w:pPr>
              <w:spacing w:before="120" w:after="120"/>
              <w:rPr>
                <w:rFonts w:cs="Arial"/>
                <w:b/>
                <w:color w:val="595959" w:themeColor="text1" w:themeTint="A6"/>
                <w:szCs w:val="24"/>
              </w:rPr>
            </w:pP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HIST</w:t>
            </w:r>
            <w:r w:rsidR="00B70369" w:rsidRPr="00B70369">
              <w:rPr>
                <w:rFonts w:cs="Arial"/>
                <w:b/>
                <w:color w:val="595959" w:themeColor="text1" w:themeTint="A6"/>
                <w:szCs w:val="24"/>
              </w:rPr>
              <w:t>Ó</w:t>
            </w: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RICO DE ALTERAÇÕES</w:t>
            </w:r>
          </w:p>
        </w:tc>
      </w:tr>
      <w:tr w:rsidR="00E60867" w:rsidRPr="00B70369" w14:paraId="11C48B03" w14:textId="77777777" w:rsidTr="004323F4">
        <w:trPr>
          <w:jc w:val="center"/>
        </w:trPr>
        <w:tc>
          <w:tcPr>
            <w:tcW w:w="2112" w:type="dxa"/>
            <w:vAlign w:val="center"/>
          </w:tcPr>
          <w:p w14:paraId="3EC00E3D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Revisão</w:t>
            </w:r>
          </w:p>
        </w:tc>
        <w:tc>
          <w:tcPr>
            <w:tcW w:w="1758" w:type="dxa"/>
            <w:gridSpan w:val="2"/>
            <w:vAlign w:val="center"/>
          </w:tcPr>
          <w:p w14:paraId="68EF2142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Data</w:t>
            </w:r>
          </w:p>
        </w:tc>
        <w:tc>
          <w:tcPr>
            <w:tcW w:w="3122" w:type="dxa"/>
            <w:gridSpan w:val="2"/>
            <w:vAlign w:val="center"/>
          </w:tcPr>
          <w:p w14:paraId="38DBDEC8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Alteração</w:t>
            </w:r>
          </w:p>
        </w:tc>
        <w:tc>
          <w:tcPr>
            <w:tcW w:w="1514" w:type="dxa"/>
            <w:vAlign w:val="center"/>
          </w:tcPr>
          <w:p w14:paraId="65FE7785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Responsável</w:t>
            </w:r>
          </w:p>
        </w:tc>
        <w:tc>
          <w:tcPr>
            <w:tcW w:w="2225" w:type="dxa"/>
            <w:vAlign w:val="center"/>
          </w:tcPr>
          <w:p w14:paraId="6E3C137D" w14:textId="77777777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Departamento</w:t>
            </w:r>
          </w:p>
        </w:tc>
      </w:tr>
      <w:tr w:rsidR="00E60867" w:rsidRPr="00B70369" w14:paraId="512F08FF" w14:textId="77777777" w:rsidTr="004323F4">
        <w:trPr>
          <w:jc w:val="center"/>
        </w:trPr>
        <w:tc>
          <w:tcPr>
            <w:tcW w:w="2112" w:type="dxa"/>
            <w:vAlign w:val="center"/>
          </w:tcPr>
          <w:p w14:paraId="3C15BB72" w14:textId="1E63E3F8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28C4D796" w14:textId="792D6739" w:rsidR="00C7413E" w:rsidRPr="00A20D8C" w:rsidRDefault="00C7413E" w:rsidP="008746F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228F60CC" w14:textId="5DDDF682" w:rsidR="00C7413E" w:rsidRPr="00A20D8C" w:rsidRDefault="00C7413E" w:rsidP="00022EDE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71813AA3" w14:textId="2746BC5C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05B378D4" w14:textId="3754FCAA" w:rsidR="00C7413E" w:rsidRPr="00A20D8C" w:rsidRDefault="00C7413E" w:rsidP="00A20D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3C2CF51B" w14:textId="77777777" w:rsidTr="004323F4">
        <w:trPr>
          <w:jc w:val="center"/>
        </w:trPr>
        <w:tc>
          <w:tcPr>
            <w:tcW w:w="2112" w:type="dxa"/>
            <w:vAlign w:val="center"/>
          </w:tcPr>
          <w:p w14:paraId="14791061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037628BE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6705A9C8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5F4F56AA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01BC9F03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6BAE8579" w14:textId="77777777" w:rsidTr="004323F4">
        <w:trPr>
          <w:jc w:val="center"/>
        </w:trPr>
        <w:tc>
          <w:tcPr>
            <w:tcW w:w="2112" w:type="dxa"/>
            <w:vAlign w:val="center"/>
          </w:tcPr>
          <w:p w14:paraId="23C3DD70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2C12C6E3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6764CAF4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20CAE056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220D1A16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64AADD92" w14:textId="77777777" w:rsidTr="004323F4">
        <w:trPr>
          <w:jc w:val="center"/>
        </w:trPr>
        <w:tc>
          <w:tcPr>
            <w:tcW w:w="2112" w:type="dxa"/>
            <w:vAlign w:val="center"/>
          </w:tcPr>
          <w:p w14:paraId="214357BD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2F89ACFA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4FBDB8F4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3C6D4314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46B33952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E60867" w:rsidRPr="00B70369" w14:paraId="63838A29" w14:textId="77777777" w:rsidTr="004323F4">
        <w:trPr>
          <w:jc w:val="center"/>
        </w:trPr>
        <w:tc>
          <w:tcPr>
            <w:tcW w:w="2112" w:type="dxa"/>
            <w:vAlign w:val="center"/>
          </w:tcPr>
          <w:p w14:paraId="0A0321A1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14:paraId="352DCD12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14:paraId="3920EC21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14:paraId="3F0F777E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14:paraId="4F67FDE1" w14:textId="77777777" w:rsidR="00866950" w:rsidRPr="00A20D8C" w:rsidRDefault="00866950" w:rsidP="0086695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="00866950" w:rsidRPr="00B70369" w14:paraId="0CF9C5A2" w14:textId="77777777" w:rsidTr="004323F4">
        <w:trPr>
          <w:jc w:val="center"/>
        </w:trPr>
        <w:tc>
          <w:tcPr>
            <w:tcW w:w="10731" w:type="dxa"/>
            <w:gridSpan w:val="7"/>
            <w:vAlign w:val="center"/>
          </w:tcPr>
          <w:p w14:paraId="4858368A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7B311855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257F6AAB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242BEA47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3C77C8F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570260D3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1149678E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8167173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200B31D4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68835ED1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12D958BC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372DF1D9" w14:textId="77777777" w:rsidR="00866950" w:rsidRPr="00B70369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78A3EB98" w14:textId="77777777" w:rsidR="00866950" w:rsidRDefault="00866950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43921749" w14:textId="77777777" w:rsidR="00214946" w:rsidRDefault="00214946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14:paraId="5694291B" w14:textId="77777777" w:rsidR="00214946" w:rsidRPr="00B70369" w:rsidRDefault="00214946" w:rsidP="00866950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</w:tc>
      </w:tr>
    </w:tbl>
    <w:p w14:paraId="651F7CA4" w14:textId="77777777" w:rsidR="00C7413E" w:rsidRDefault="00C7413E" w:rsidP="00C7413E">
      <w:pPr>
        <w:rPr>
          <w:szCs w:val="24"/>
        </w:rPr>
      </w:pPr>
    </w:p>
    <w:p w14:paraId="0EF85552" w14:textId="0164707E" w:rsidR="00DB44C1" w:rsidRPr="00047DEE" w:rsidRDefault="00DB44C1" w:rsidP="00496076">
      <w:pPr>
        <w:rPr>
          <w:szCs w:val="24"/>
        </w:rPr>
      </w:pPr>
    </w:p>
    <w:sectPr w:rsidR="00DB44C1" w:rsidRPr="00047DEE" w:rsidSect="001D55E8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142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4FB4" w14:textId="77777777" w:rsidR="00FF0C6E" w:rsidRDefault="00FF0C6E">
      <w:r>
        <w:separator/>
      </w:r>
    </w:p>
  </w:endnote>
  <w:endnote w:type="continuationSeparator" w:id="0">
    <w:p w14:paraId="21D933C3" w14:textId="77777777" w:rsidR="00FF0C6E" w:rsidRDefault="00FF0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D737" w14:textId="77777777" w:rsidR="0093561D" w:rsidRDefault="001D55E8" w:rsidP="0093561D">
    <w:pPr>
      <w:pStyle w:val="Rodap"/>
    </w:pPr>
    <w:r>
      <mc:AlternateContent>
        <mc:Choice Requires="wps">
          <w:drawing>
            <wp:anchor distT="17145" distB="15875" distL="15875" distR="15875" simplePos="0" relativeHeight="251662848" behindDoc="1" locked="0" layoutInCell="0" allowOverlap="1" wp14:anchorId="3524EC32" wp14:editId="36283D21">
              <wp:simplePos x="0" y="0"/>
              <wp:positionH relativeFrom="column">
                <wp:posOffset>-922020</wp:posOffset>
              </wp:positionH>
              <wp:positionV relativeFrom="paragraph">
                <wp:posOffset>199390</wp:posOffset>
              </wp:positionV>
              <wp:extent cx="7912100" cy="635"/>
              <wp:effectExtent l="19050" t="19050" r="12700" b="37465"/>
              <wp:wrapNone/>
              <wp:docPr id="491265436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018B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72.6pt;margin-top:15.7pt;width:623pt;height:.05pt;flip:x;z-index:-251653632;visibility:visible;mso-wrap-style:square;mso-width-percent:0;mso-height-percent:0;mso-wrap-distance-left:1.25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AcXqG13wAAAAs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896" behindDoc="1" locked="0" layoutInCell="0" allowOverlap="1" wp14:anchorId="1CA37899" wp14:editId="11439CD4">
              <wp:simplePos x="0" y="0"/>
              <wp:positionH relativeFrom="page">
                <wp:posOffset>429260</wp:posOffset>
              </wp:positionH>
              <wp:positionV relativeFrom="paragraph">
                <wp:posOffset>312420</wp:posOffset>
              </wp:positionV>
              <wp:extent cx="6696710" cy="393065"/>
              <wp:effectExtent l="0" t="0" r="8890" b="16510"/>
              <wp:wrapSquare wrapText="bothSides"/>
              <wp:docPr id="14072706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10" cy="39306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727684A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Avenida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Anápolis, 100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Bethaville I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Barueri – SP / Tel. 55 (11) 4552-2078</w:t>
                          </w:r>
                        </w:p>
                        <w:p w14:paraId="2DD8ADA2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Cel. 55 (11) 94747-2482/ 55 (11) 94715-4200</w:t>
                          </w:r>
                        </w:p>
                        <w:p w14:paraId="6C89F604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caps w:val="0"/>
                              <w:sz w:val="28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E-mail: </w:t>
                          </w:r>
                          <w:hyperlink r:id="rId1">
                            <w:r w:rsidRPr="0093561D">
                              <w:rPr>
                                <w:rStyle w:val="Hyperlink"/>
                                <w:rFonts w:ascii="Arial" w:hAnsi="Arial" w:cs="Arial"/>
                                <w:caps w:val="0"/>
                                <w:sz w:val="18"/>
                                <w:szCs w:val="16"/>
                              </w:rPr>
                              <w:t>contato@geofranengenharia.com.br</w:t>
                            </w:r>
                          </w:hyperlink>
                        </w:p>
                        <w:p w14:paraId="03AFF350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Site: 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  <w:t>www.geofranengenharia.com.br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37899" id="Retângulo 1" o:spid="_x0000_s1026" style="position:absolute;margin-left:33.8pt;margin-top:24.6pt;width:527.3pt;height:30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" o:allowincell="f" filled="f" stroked="f" strokeweight="0">
              <v:textbox inset="0,0,0,0">
                <w:txbxContent>
                  <w:p w14:paraId="30139066" w14:textId="02132752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Avenida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Anápolis, 100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Bethaville I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Barueri – SP / Tel. 55 (11) 4552-2078</w:t>
                    </w:r>
                  </w:p>
                  <w:p w14:paraId="79976999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Cel. 55 (11) 94747-2482/ 55 (11) 94715-4200</w:t>
                    </w:r>
                  </w:p>
                  <w:p w14:paraId="40BB1CE6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caps w:val="0"/>
                        <w:sz w:val="28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E-mail: </w:t>
                    </w:r>
                    <w:hyperlink r:id="rId2">
                      <w:r w:rsidRPr="0093561D">
                        <w:rPr>
                          <w:rStyle w:val="Hyperlink"/>
                          <w:rFonts w:ascii="Arial" w:hAnsi="Arial" w:cs="Arial"/>
                          <w:caps w:val="0"/>
                          <w:sz w:val="18"/>
                          <w:szCs w:val="16"/>
                        </w:rPr>
                        <w:t>contato@geofranengenharia.com.br</w:t>
                      </w:r>
                    </w:hyperlink>
                  </w:p>
                  <w:p w14:paraId="65508961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Site: 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  <w:t>www.geofranengenharia.com.br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020722F0" w14:textId="77777777" w:rsidR="0093561D" w:rsidRDefault="0093561D" w:rsidP="0093561D">
    <w:pPr>
      <w:pStyle w:val="Rodap"/>
    </w:pPr>
    <w:r>
      <mc:AlternateContent>
        <mc:Choice Requires="wps">
          <w:drawing>
            <wp:anchor distT="7620" distB="6350" distL="6985" distR="6985" simplePos="0" relativeHeight="251663872" behindDoc="1" locked="0" layoutInCell="0" allowOverlap="1" wp14:anchorId="05026FD3" wp14:editId="52644354">
              <wp:simplePos x="0" y="0"/>
              <wp:positionH relativeFrom="column">
                <wp:posOffset>-566420</wp:posOffset>
              </wp:positionH>
              <wp:positionV relativeFrom="paragraph">
                <wp:posOffset>697865</wp:posOffset>
              </wp:positionV>
              <wp:extent cx="7658100" cy="635"/>
              <wp:effectExtent l="0" t="0" r="0" b="18415"/>
              <wp:wrapNone/>
              <wp:docPr id="1836364347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A28C1" id="Conector de Seta Reta 2" o:spid="_x0000_s1026" type="#_x0000_t32" style="position:absolute;margin-left:-44.6pt;margin-top:54.95pt;width:603pt;height:.05pt;z-index:-251652608;visibility:visible;mso-wrap-style:square;mso-width-percent:0;mso-height-percent:0;mso-wrap-distance-left:.55pt;mso-wrap-distance-top:.6pt;mso-wrap-distance-right:.5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" o:allowincell="f" strokecolor="#fabf8f" strokeweight=".35mm">
              <o:lock v:ext="edit" shapetype="f"/>
            </v:shape>
          </w:pict>
        </mc:Fallback>
      </mc:AlternateContent>
    </w:r>
  </w:p>
  <w:p w14:paraId="66D40F60" w14:textId="77777777" w:rsidR="00A20D8C" w:rsidRPr="0093561D" w:rsidRDefault="00A20D8C" w:rsidP="009356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BBA38" w14:textId="77777777" w:rsidR="00FF0C6E" w:rsidRDefault="00FF0C6E">
      <w:r>
        <w:separator/>
      </w:r>
    </w:p>
  </w:footnote>
  <w:footnote w:type="continuationSeparator" w:id="0">
    <w:p w14:paraId="18D4032E" w14:textId="77777777" w:rsidR="00FF0C6E" w:rsidRDefault="00FF0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8CC6" w14:textId="77777777" w:rsidR="0093561D" w:rsidRDefault="0093561D" w:rsidP="00BD2B61">
    <w:pPr>
      <w:pStyle w:val="Cabealho"/>
      <w:jc w:val="left"/>
    </w:pPr>
  </w:p>
  <w:p w14:paraId="5798387B" w14:textId="77777777" w:rsidR="0093561D" w:rsidRDefault="0093561D" w:rsidP="0093561D">
    <w:r>
      <w:rPr>
        <w:noProof/>
      </w:rPr>
      <mc:AlternateContent>
        <mc:Choice Requires="wps">
          <w:drawing>
            <wp:anchor distT="6350" distB="7620" distL="6350" distR="6985" simplePos="0" relativeHeight="251660800" behindDoc="1" locked="0" layoutInCell="0" allowOverlap="1" wp14:anchorId="6335D6B0" wp14:editId="237A0BB6">
              <wp:simplePos x="0" y="0"/>
              <wp:positionH relativeFrom="column">
                <wp:posOffset>-661670</wp:posOffset>
              </wp:positionH>
              <wp:positionV relativeFrom="paragraph">
                <wp:posOffset>-186055</wp:posOffset>
              </wp:positionV>
              <wp:extent cx="7658100" cy="635"/>
              <wp:effectExtent l="0" t="0" r="0" b="18415"/>
              <wp:wrapNone/>
              <wp:docPr id="1397691185" name="Conector de Seta Ret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B07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5" o:spid="_x0000_s1026" type="#_x0000_t32" style="position:absolute;margin-left:-52.1pt;margin-top:-14.65pt;width:603pt;height:.05pt;z-index:-251655680;visibility:visible;mso-wrap-style:square;mso-width-percent:0;mso-height-percent:0;mso-wrap-distance-left:.5pt;mso-wrap-distance-top:.5pt;mso-wrap-distance-right:.55pt;mso-wrap-distance-bottom:.6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" o:allowincell="f" strokecolor="#fabf8f" strokeweight=".35mm">
              <o:lock v:ext="edit" shapetype="f"/>
            </v:shape>
          </w:pict>
        </mc:Fallback>
      </mc:AlternateContent>
    </w:r>
    <w:r w:rsidR="00E60867">
      <w:rPr>
        <w:noProof/>
      </w:rPr>
      <w:drawing>
        <wp:inline distT="0" distB="0" distL="0" distR="0" wp14:anchorId="59154845" wp14:editId="388E0E1A">
          <wp:extent cx="2446479" cy="654685"/>
          <wp:effectExtent l="0" t="0" r="0" b="0"/>
          <wp:docPr id="353069203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069203" name="Imagem 353069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2089" cy="656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sdt>
    <w:sdtPr>
      <w:rPr>
        <w:sz w:val="20"/>
      </w:rPr>
      <w:id w:val="1549522251"/>
      <w:docPartObj>
        <w:docPartGallery w:val="Page Numbers (Top of Page)"/>
        <w:docPartUnique/>
      </w:docPartObj>
    </w:sdtPr>
    <w:sdtContent>
      <w:p w14:paraId="05BBBB80" w14:textId="77777777" w:rsidR="0093561D" w:rsidRPr="001D55E8" w:rsidRDefault="0093561D" w:rsidP="0093561D">
        <w:pPr>
          <w:pStyle w:val="Cabealho"/>
          <w:jc w:val="right"/>
          <w:rPr>
            <w:sz w:val="20"/>
          </w:rPr>
        </w:pPr>
        <w:r w:rsidRPr="001D55E8">
          <w:rPr>
            <w:sz w:val="20"/>
          </w:rPr>
          <w:t xml:space="preserve">Página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PAGE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1</w:t>
        </w:r>
        <w:r w:rsidRPr="001D55E8">
          <w:rPr>
            <w:b/>
            <w:bCs/>
            <w:sz w:val="20"/>
          </w:rPr>
          <w:fldChar w:fldCharType="end"/>
        </w:r>
        <w:r w:rsidRPr="001D55E8">
          <w:rPr>
            <w:sz w:val="20"/>
          </w:rPr>
          <w:t xml:space="preserve"> de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NUMPAGES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58</w:t>
        </w:r>
        <w:r w:rsidRPr="001D55E8">
          <w:rPr>
            <w:b/>
            <w:bCs/>
            <w:sz w:val="20"/>
          </w:rPr>
          <w:fldChar w:fldCharType="end"/>
        </w:r>
      </w:p>
    </w:sdtContent>
  </w:sdt>
  <w:p w14:paraId="0E14D7CC" w14:textId="77777777" w:rsidR="0093561D" w:rsidRDefault="0093561D" w:rsidP="0093561D">
    <w:pPr>
      <w:pStyle w:val="Cabealho"/>
    </w:pPr>
    <w:r>
      <w:rPr>
        <w:noProof/>
      </w:rPr>
      <mc:AlternateContent>
        <mc:Choice Requires="wps">
          <w:drawing>
            <wp:anchor distT="17145" distB="15875" distL="16510" distR="15875" simplePos="0" relativeHeight="251659776" behindDoc="1" locked="0" layoutInCell="0" allowOverlap="1" wp14:anchorId="4B72E06C" wp14:editId="11187152">
              <wp:simplePos x="0" y="0"/>
              <wp:positionH relativeFrom="column">
                <wp:posOffset>-763270</wp:posOffset>
              </wp:positionH>
              <wp:positionV relativeFrom="paragraph">
                <wp:posOffset>46990</wp:posOffset>
              </wp:positionV>
              <wp:extent cx="7912100" cy="635"/>
              <wp:effectExtent l="19050" t="19050" r="0" b="18415"/>
              <wp:wrapNone/>
              <wp:docPr id="1963029098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4FE9D" id="Conector de Seta Reta 4" o:spid="_x0000_s1026" type="#_x0000_t32" style="position:absolute;margin-left:-60.1pt;margin-top:3.7pt;width:623pt;height:.05pt;flip:x;z-index:-251656704;visibility:visible;mso-wrap-style:square;mso-width-percent:0;mso-height-percent:0;mso-wrap-distance-left:1.3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C+ul6H3wAAAAk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5CA4EFC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58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lowerLetter"/>
      <w:lvlText w:val="%4)"/>
      <w:lvlJc w:val="left"/>
      <w:pPr>
        <w:tabs>
          <w:tab w:val="num" w:pos="1134"/>
        </w:tabs>
        <w:ind w:left="2487" w:hanging="360"/>
      </w:pPr>
      <w:rPr>
        <w:rFonts w:hint="default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2E77E0"/>
    <w:multiLevelType w:val="hybridMultilevel"/>
    <w:tmpl w:val="4F944CA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193EAB"/>
    <w:multiLevelType w:val="multilevel"/>
    <w:tmpl w:val="11E4BEF8"/>
    <w:lvl w:ilvl="0">
      <w:start w:val="1"/>
      <w:numFmt w:val="decimal"/>
      <w:pStyle w:val="Ttulo1"/>
      <w:lvlText w:val="%1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1"/>
        </w:tabs>
        <w:ind w:left="1001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89"/>
        </w:tabs>
        <w:ind w:left="1289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4" w15:restartNumberingAfterBreak="0">
    <w:nsid w:val="1C495236"/>
    <w:multiLevelType w:val="multilevel"/>
    <w:tmpl w:val="6D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5AE"/>
    <w:multiLevelType w:val="hybridMultilevel"/>
    <w:tmpl w:val="BFF0CCB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5C4FA8"/>
    <w:multiLevelType w:val="multilevel"/>
    <w:tmpl w:val="1DF6B3B2"/>
    <w:lvl w:ilvl="0">
      <w:start w:val="4"/>
      <w:numFmt w:val="decimal"/>
      <w:pStyle w:val="Legenda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167B7E"/>
    <w:multiLevelType w:val="hybridMultilevel"/>
    <w:tmpl w:val="DC0436A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F7011A"/>
    <w:multiLevelType w:val="hybridMultilevel"/>
    <w:tmpl w:val="A31C1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AF7B4B"/>
    <w:multiLevelType w:val="multilevel"/>
    <w:tmpl w:val="9D74DD1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2"/>
      <w:numFmt w:val="decimal"/>
      <w:lvlText w:val="%1.%2"/>
      <w:lvlJc w:val="left"/>
      <w:pPr>
        <w:tabs>
          <w:tab w:val="num" w:pos="765"/>
        </w:tabs>
        <w:ind w:left="765" w:hanging="765"/>
      </w:pPr>
    </w:lvl>
    <w:lvl w:ilvl="2">
      <w:start w:val="3"/>
      <w:numFmt w:val="decimal"/>
      <w:lvlText w:val="%1.%2.%3"/>
      <w:lvlJc w:val="left"/>
      <w:pPr>
        <w:tabs>
          <w:tab w:val="num" w:pos="765"/>
        </w:tabs>
        <w:ind w:left="765" w:hanging="765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55747C9C"/>
    <w:multiLevelType w:val="hybridMultilevel"/>
    <w:tmpl w:val="4E22E6C8"/>
    <w:lvl w:ilvl="0" w:tplc="06D0A296">
      <w:start w:val="1"/>
      <w:numFmt w:val="decimal"/>
      <w:lvlText w:val="%1."/>
      <w:lvlJc w:val="left"/>
      <w:pPr>
        <w:tabs>
          <w:tab w:val="num" w:pos="2996"/>
        </w:tabs>
        <w:ind w:left="2996" w:hanging="585"/>
      </w:pPr>
      <w:rPr>
        <w:rFonts w:hint="default"/>
        <w:b/>
        <w:i/>
      </w:rPr>
    </w:lvl>
    <w:lvl w:ilvl="1" w:tplc="0416000D">
      <w:start w:val="1"/>
      <w:numFmt w:val="bullet"/>
      <w:lvlText w:val="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1" w15:restartNumberingAfterBreak="0">
    <w:nsid w:val="5A4B28DB"/>
    <w:multiLevelType w:val="hybridMultilevel"/>
    <w:tmpl w:val="28DCED3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A215C"/>
    <w:multiLevelType w:val="hybridMultilevel"/>
    <w:tmpl w:val="0E7CF638"/>
    <w:lvl w:ilvl="0" w:tplc="1740322C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2168"/>
    <w:multiLevelType w:val="multilevel"/>
    <w:tmpl w:val="73B2189C"/>
    <w:lvl w:ilvl="0">
      <w:start w:val="1"/>
      <w:numFmt w:val="decimal"/>
      <w:lvlText w:val="%1.0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3CB09D9"/>
    <w:multiLevelType w:val="multilevel"/>
    <w:tmpl w:val="B8A2971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400" w:hanging="2160"/>
      </w:pPr>
      <w:rPr>
        <w:rFonts w:hint="default"/>
      </w:rPr>
    </w:lvl>
  </w:abstractNum>
  <w:abstractNum w:abstractNumId="15" w15:restartNumberingAfterBreak="0">
    <w:nsid w:val="760B42FE"/>
    <w:multiLevelType w:val="hybridMultilevel"/>
    <w:tmpl w:val="D4CC48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15010241">
    <w:abstractNumId w:val="3"/>
  </w:num>
  <w:num w:numId="2" w16cid:durableId="1786266536">
    <w:abstractNumId w:val="6"/>
  </w:num>
  <w:num w:numId="3" w16cid:durableId="207766692">
    <w:abstractNumId w:val="15"/>
  </w:num>
  <w:num w:numId="4" w16cid:durableId="755437399">
    <w:abstractNumId w:val="7"/>
  </w:num>
  <w:num w:numId="5" w16cid:durableId="208223503">
    <w:abstractNumId w:val="5"/>
  </w:num>
  <w:num w:numId="6" w16cid:durableId="1215779725">
    <w:abstractNumId w:val="11"/>
  </w:num>
  <w:num w:numId="7" w16cid:durableId="292566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210846">
    <w:abstractNumId w:val="12"/>
  </w:num>
  <w:num w:numId="9" w16cid:durableId="869950178">
    <w:abstractNumId w:val="9"/>
    <w:lvlOverride w:ilvl="0">
      <w:startOverride w:val="4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6592247">
    <w:abstractNumId w:val="5"/>
  </w:num>
  <w:num w:numId="11" w16cid:durableId="336928571">
    <w:abstractNumId w:val="0"/>
  </w:num>
  <w:num w:numId="12" w16cid:durableId="1313564198">
    <w:abstractNumId w:val="2"/>
  </w:num>
  <w:num w:numId="13" w16cid:durableId="1622036552">
    <w:abstractNumId w:val="4"/>
  </w:num>
  <w:num w:numId="14" w16cid:durableId="1626959875">
    <w:abstractNumId w:val="8"/>
  </w:num>
  <w:num w:numId="15" w16cid:durableId="1417706913">
    <w:abstractNumId w:val="3"/>
  </w:num>
  <w:num w:numId="16" w16cid:durableId="909776961">
    <w:abstractNumId w:val="3"/>
  </w:num>
  <w:num w:numId="17" w16cid:durableId="1945310105">
    <w:abstractNumId w:val="3"/>
  </w:num>
  <w:num w:numId="18" w16cid:durableId="1010764770">
    <w:abstractNumId w:val="3"/>
  </w:num>
  <w:num w:numId="19" w16cid:durableId="563217948">
    <w:abstractNumId w:val="3"/>
  </w:num>
  <w:num w:numId="20" w16cid:durableId="789544123">
    <w:abstractNumId w:val="3"/>
  </w:num>
  <w:num w:numId="21" w16cid:durableId="804394707">
    <w:abstractNumId w:val="3"/>
  </w:num>
  <w:num w:numId="22" w16cid:durableId="365639871">
    <w:abstractNumId w:val="13"/>
  </w:num>
  <w:num w:numId="23" w16cid:durableId="571046828">
    <w:abstractNumId w:val="14"/>
  </w:num>
  <w:num w:numId="24" w16cid:durableId="1619216524">
    <w:abstractNumId w:val="10"/>
  </w:num>
  <w:num w:numId="25" w16cid:durableId="11472388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8" w:dllVersion="513" w:checkStyle="1"/>
  <w:activeWritingStyle w:appName="MSWord" w:lang="pt-BR" w:vendorID="1" w:dllVersion="513" w:checkStyle="1"/>
  <w:activeWritingStyle w:appName="MSWord" w:lang="es-ES_tradnl" w:vendorID="9" w:dllVersion="512" w:checkStyle="1"/>
  <w:activeWritingStyle w:appName="MSWord" w:lang="pt-PT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3D"/>
    <w:rsid w:val="00003BA0"/>
    <w:rsid w:val="0000508C"/>
    <w:rsid w:val="0000597E"/>
    <w:rsid w:val="00005D3D"/>
    <w:rsid w:val="0000786B"/>
    <w:rsid w:val="00007E77"/>
    <w:rsid w:val="00010022"/>
    <w:rsid w:val="00010555"/>
    <w:rsid w:val="00010D05"/>
    <w:rsid w:val="00011111"/>
    <w:rsid w:val="000117B8"/>
    <w:rsid w:val="0001276B"/>
    <w:rsid w:val="00014248"/>
    <w:rsid w:val="00014972"/>
    <w:rsid w:val="00015A2C"/>
    <w:rsid w:val="00015ADA"/>
    <w:rsid w:val="00015E1E"/>
    <w:rsid w:val="00020576"/>
    <w:rsid w:val="000212E3"/>
    <w:rsid w:val="00022858"/>
    <w:rsid w:val="00022E5C"/>
    <w:rsid w:val="00022EDE"/>
    <w:rsid w:val="000241B1"/>
    <w:rsid w:val="000246E8"/>
    <w:rsid w:val="0002743B"/>
    <w:rsid w:val="00027A98"/>
    <w:rsid w:val="000302C2"/>
    <w:rsid w:val="00032A15"/>
    <w:rsid w:val="00032ACA"/>
    <w:rsid w:val="00033511"/>
    <w:rsid w:val="0003366A"/>
    <w:rsid w:val="000340A1"/>
    <w:rsid w:val="0003547B"/>
    <w:rsid w:val="00040BE9"/>
    <w:rsid w:val="00041BEF"/>
    <w:rsid w:val="00041E32"/>
    <w:rsid w:val="0004222F"/>
    <w:rsid w:val="00043376"/>
    <w:rsid w:val="000438C0"/>
    <w:rsid w:val="00044479"/>
    <w:rsid w:val="00044515"/>
    <w:rsid w:val="000447FC"/>
    <w:rsid w:val="00044B47"/>
    <w:rsid w:val="00045E2A"/>
    <w:rsid w:val="000460C9"/>
    <w:rsid w:val="000474D7"/>
    <w:rsid w:val="00047DEE"/>
    <w:rsid w:val="00047F10"/>
    <w:rsid w:val="00050DE9"/>
    <w:rsid w:val="00052F9D"/>
    <w:rsid w:val="00053230"/>
    <w:rsid w:val="000535EB"/>
    <w:rsid w:val="00053757"/>
    <w:rsid w:val="00053D86"/>
    <w:rsid w:val="00053F82"/>
    <w:rsid w:val="00054888"/>
    <w:rsid w:val="00054EC3"/>
    <w:rsid w:val="00054FA4"/>
    <w:rsid w:val="0005604A"/>
    <w:rsid w:val="000561BB"/>
    <w:rsid w:val="000565D9"/>
    <w:rsid w:val="00056724"/>
    <w:rsid w:val="00056AC3"/>
    <w:rsid w:val="00056D06"/>
    <w:rsid w:val="00062AD0"/>
    <w:rsid w:val="00062AF2"/>
    <w:rsid w:val="00062E34"/>
    <w:rsid w:val="000632B3"/>
    <w:rsid w:val="000635AF"/>
    <w:rsid w:val="000638A7"/>
    <w:rsid w:val="00063CF2"/>
    <w:rsid w:val="000648E7"/>
    <w:rsid w:val="00064FF6"/>
    <w:rsid w:val="00066733"/>
    <w:rsid w:val="00066CDB"/>
    <w:rsid w:val="0006789D"/>
    <w:rsid w:val="00070569"/>
    <w:rsid w:val="000706B2"/>
    <w:rsid w:val="00071689"/>
    <w:rsid w:val="000727AB"/>
    <w:rsid w:val="0007280E"/>
    <w:rsid w:val="00072B8F"/>
    <w:rsid w:val="00072E46"/>
    <w:rsid w:val="0007364C"/>
    <w:rsid w:val="000746A1"/>
    <w:rsid w:val="00075A64"/>
    <w:rsid w:val="00076685"/>
    <w:rsid w:val="0007678F"/>
    <w:rsid w:val="000767B5"/>
    <w:rsid w:val="000767BF"/>
    <w:rsid w:val="00076867"/>
    <w:rsid w:val="00081CD3"/>
    <w:rsid w:val="00081FAA"/>
    <w:rsid w:val="0008380B"/>
    <w:rsid w:val="00083964"/>
    <w:rsid w:val="00083D37"/>
    <w:rsid w:val="0008415C"/>
    <w:rsid w:val="00084B17"/>
    <w:rsid w:val="000853B7"/>
    <w:rsid w:val="00086256"/>
    <w:rsid w:val="000863CB"/>
    <w:rsid w:val="00090214"/>
    <w:rsid w:val="000910BC"/>
    <w:rsid w:val="00091DA6"/>
    <w:rsid w:val="00092DBD"/>
    <w:rsid w:val="000934E5"/>
    <w:rsid w:val="000944C2"/>
    <w:rsid w:val="00094B31"/>
    <w:rsid w:val="00094B80"/>
    <w:rsid w:val="00096B15"/>
    <w:rsid w:val="0009771E"/>
    <w:rsid w:val="00097725"/>
    <w:rsid w:val="000A02CF"/>
    <w:rsid w:val="000A0F96"/>
    <w:rsid w:val="000A15B7"/>
    <w:rsid w:val="000A18E8"/>
    <w:rsid w:val="000A2FD8"/>
    <w:rsid w:val="000A3B6E"/>
    <w:rsid w:val="000A40F1"/>
    <w:rsid w:val="000A5586"/>
    <w:rsid w:val="000A71BA"/>
    <w:rsid w:val="000A7D6E"/>
    <w:rsid w:val="000B01BF"/>
    <w:rsid w:val="000B1014"/>
    <w:rsid w:val="000B1B5F"/>
    <w:rsid w:val="000B22CF"/>
    <w:rsid w:val="000B2D52"/>
    <w:rsid w:val="000B3E10"/>
    <w:rsid w:val="000B5BD2"/>
    <w:rsid w:val="000B629E"/>
    <w:rsid w:val="000B672F"/>
    <w:rsid w:val="000B6B6D"/>
    <w:rsid w:val="000B7D4E"/>
    <w:rsid w:val="000B7DAF"/>
    <w:rsid w:val="000C0594"/>
    <w:rsid w:val="000C0D65"/>
    <w:rsid w:val="000C17FF"/>
    <w:rsid w:val="000C19F5"/>
    <w:rsid w:val="000C1C41"/>
    <w:rsid w:val="000C25FE"/>
    <w:rsid w:val="000C3A7A"/>
    <w:rsid w:val="000C3DD8"/>
    <w:rsid w:val="000C6922"/>
    <w:rsid w:val="000C6CB5"/>
    <w:rsid w:val="000C70FA"/>
    <w:rsid w:val="000D064C"/>
    <w:rsid w:val="000D0B4D"/>
    <w:rsid w:val="000D2587"/>
    <w:rsid w:val="000D3463"/>
    <w:rsid w:val="000D3BA9"/>
    <w:rsid w:val="000D3C70"/>
    <w:rsid w:val="000D4916"/>
    <w:rsid w:val="000D4D0D"/>
    <w:rsid w:val="000D541A"/>
    <w:rsid w:val="000D5CF4"/>
    <w:rsid w:val="000D6865"/>
    <w:rsid w:val="000D6916"/>
    <w:rsid w:val="000E0FED"/>
    <w:rsid w:val="000E1711"/>
    <w:rsid w:val="000E199B"/>
    <w:rsid w:val="000E1A8E"/>
    <w:rsid w:val="000E3DFA"/>
    <w:rsid w:val="000E3FCF"/>
    <w:rsid w:val="000E4EC2"/>
    <w:rsid w:val="000E4EE3"/>
    <w:rsid w:val="000E65EC"/>
    <w:rsid w:val="000E7A38"/>
    <w:rsid w:val="000F012D"/>
    <w:rsid w:val="000F02B4"/>
    <w:rsid w:val="000F05E2"/>
    <w:rsid w:val="000F17D1"/>
    <w:rsid w:val="000F183E"/>
    <w:rsid w:val="000F18F0"/>
    <w:rsid w:val="000F1ADB"/>
    <w:rsid w:val="000F307B"/>
    <w:rsid w:val="000F3446"/>
    <w:rsid w:val="000F3542"/>
    <w:rsid w:val="000F36AA"/>
    <w:rsid w:val="000F3F35"/>
    <w:rsid w:val="000F456F"/>
    <w:rsid w:val="000F5F57"/>
    <w:rsid w:val="000F7D80"/>
    <w:rsid w:val="00101119"/>
    <w:rsid w:val="00101E25"/>
    <w:rsid w:val="00103E34"/>
    <w:rsid w:val="00104711"/>
    <w:rsid w:val="00104FFB"/>
    <w:rsid w:val="00105EEB"/>
    <w:rsid w:val="00107853"/>
    <w:rsid w:val="00107D88"/>
    <w:rsid w:val="00112CE4"/>
    <w:rsid w:val="00112E14"/>
    <w:rsid w:val="00112E83"/>
    <w:rsid w:val="001136C7"/>
    <w:rsid w:val="00113BC6"/>
    <w:rsid w:val="00114C50"/>
    <w:rsid w:val="001173FB"/>
    <w:rsid w:val="0011768D"/>
    <w:rsid w:val="00117879"/>
    <w:rsid w:val="00117A3F"/>
    <w:rsid w:val="001216ED"/>
    <w:rsid w:val="001231BD"/>
    <w:rsid w:val="00123809"/>
    <w:rsid w:val="00123ECC"/>
    <w:rsid w:val="0012416A"/>
    <w:rsid w:val="00124631"/>
    <w:rsid w:val="00124C16"/>
    <w:rsid w:val="00125A8B"/>
    <w:rsid w:val="00125CF2"/>
    <w:rsid w:val="00130787"/>
    <w:rsid w:val="0013145F"/>
    <w:rsid w:val="00132958"/>
    <w:rsid w:val="00132BE7"/>
    <w:rsid w:val="00132F69"/>
    <w:rsid w:val="00133B66"/>
    <w:rsid w:val="001349EE"/>
    <w:rsid w:val="001350B9"/>
    <w:rsid w:val="00135DB9"/>
    <w:rsid w:val="001402E4"/>
    <w:rsid w:val="001403A1"/>
    <w:rsid w:val="00141420"/>
    <w:rsid w:val="00141696"/>
    <w:rsid w:val="001423C4"/>
    <w:rsid w:val="0014277A"/>
    <w:rsid w:val="00142C70"/>
    <w:rsid w:val="001443B8"/>
    <w:rsid w:val="00144B13"/>
    <w:rsid w:val="00144C2A"/>
    <w:rsid w:val="00145192"/>
    <w:rsid w:val="00146493"/>
    <w:rsid w:val="00146A52"/>
    <w:rsid w:val="00146DA9"/>
    <w:rsid w:val="00147C2C"/>
    <w:rsid w:val="001501A9"/>
    <w:rsid w:val="00150EA5"/>
    <w:rsid w:val="00151998"/>
    <w:rsid w:val="00153A07"/>
    <w:rsid w:val="001541D0"/>
    <w:rsid w:val="00154A06"/>
    <w:rsid w:val="00154F90"/>
    <w:rsid w:val="00155B94"/>
    <w:rsid w:val="00156432"/>
    <w:rsid w:val="00156F08"/>
    <w:rsid w:val="00157CC6"/>
    <w:rsid w:val="0016241F"/>
    <w:rsid w:val="00162B34"/>
    <w:rsid w:val="001638E6"/>
    <w:rsid w:val="00163AEA"/>
    <w:rsid w:val="001650A8"/>
    <w:rsid w:val="001657F4"/>
    <w:rsid w:val="00165CDA"/>
    <w:rsid w:val="00166042"/>
    <w:rsid w:val="00166210"/>
    <w:rsid w:val="001668AA"/>
    <w:rsid w:val="00167BE8"/>
    <w:rsid w:val="00167D19"/>
    <w:rsid w:val="00170196"/>
    <w:rsid w:val="0017318D"/>
    <w:rsid w:val="001737C6"/>
    <w:rsid w:val="0017451C"/>
    <w:rsid w:val="00175744"/>
    <w:rsid w:val="00176287"/>
    <w:rsid w:val="001777CB"/>
    <w:rsid w:val="0018106D"/>
    <w:rsid w:val="00181366"/>
    <w:rsid w:val="00182A9C"/>
    <w:rsid w:val="0018301D"/>
    <w:rsid w:val="001841BD"/>
    <w:rsid w:val="00185558"/>
    <w:rsid w:val="001859C2"/>
    <w:rsid w:val="00185CC1"/>
    <w:rsid w:val="00186177"/>
    <w:rsid w:val="00186662"/>
    <w:rsid w:val="0018738C"/>
    <w:rsid w:val="00187D75"/>
    <w:rsid w:val="0019000A"/>
    <w:rsid w:val="0019037C"/>
    <w:rsid w:val="001907B6"/>
    <w:rsid w:val="0019245F"/>
    <w:rsid w:val="00192768"/>
    <w:rsid w:val="0019405C"/>
    <w:rsid w:val="00194E41"/>
    <w:rsid w:val="00195067"/>
    <w:rsid w:val="00195794"/>
    <w:rsid w:val="00196E0D"/>
    <w:rsid w:val="001A0207"/>
    <w:rsid w:val="001A0325"/>
    <w:rsid w:val="001A15AA"/>
    <w:rsid w:val="001A1662"/>
    <w:rsid w:val="001A1F2C"/>
    <w:rsid w:val="001A1FDC"/>
    <w:rsid w:val="001A2296"/>
    <w:rsid w:val="001A386E"/>
    <w:rsid w:val="001A6D01"/>
    <w:rsid w:val="001A6F2C"/>
    <w:rsid w:val="001A7864"/>
    <w:rsid w:val="001A78D4"/>
    <w:rsid w:val="001A7F2D"/>
    <w:rsid w:val="001B1373"/>
    <w:rsid w:val="001B17F8"/>
    <w:rsid w:val="001B3C2D"/>
    <w:rsid w:val="001B427B"/>
    <w:rsid w:val="001B52E6"/>
    <w:rsid w:val="001B55AE"/>
    <w:rsid w:val="001B6932"/>
    <w:rsid w:val="001B77BA"/>
    <w:rsid w:val="001C09C9"/>
    <w:rsid w:val="001C2184"/>
    <w:rsid w:val="001C2888"/>
    <w:rsid w:val="001C290B"/>
    <w:rsid w:val="001C29AD"/>
    <w:rsid w:val="001C2E2E"/>
    <w:rsid w:val="001C32AB"/>
    <w:rsid w:val="001C3CEB"/>
    <w:rsid w:val="001C3F5C"/>
    <w:rsid w:val="001C46D9"/>
    <w:rsid w:val="001C477D"/>
    <w:rsid w:val="001C4917"/>
    <w:rsid w:val="001C5A9D"/>
    <w:rsid w:val="001C5F11"/>
    <w:rsid w:val="001C5F1D"/>
    <w:rsid w:val="001C6184"/>
    <w:rsid w:val="001C62F4"/>
    <w:rsid w:val="001C6813"/>
    <w:rsid w:val="001D08F6"/>
    <w:rsid w:val="001D1B10"/>
    <w:rsid w:val="001D1FFC"/>
    <w:rsid w:val="001D2973"/>
    <w:rsid w:val="001D334A"/>
    <w:rsid w:val="001D3882"/>
    <w:rsid w:val="001D3941"/>
    <w:rsid w:val="001D431E"/>
    <w:rsid w:val="001D45E7"/>
    <w:rsid w:val="001D4725"/>
    <w:rsid w:val="001D4C65"/>
    <w:rsid w:val="001D5506"/>
    <w:rsid w:val="001D55E8"/>
    <w:rsid w:val="001D57DA"/>
    <w:rsid w:val="001D5EC7"/>
    <w:rsid w:val="001D61C9"/>
    <w:rsid w:val="001D6498"/>
    <w:rsid w:val="001E0540"/>
    <w:rsid w:val="001E058D"/>
    <w:rsid w:val="001E0A83"/>
    <w:rsid w:val="001E0C05"/>
    <w:rsid w:val="001E0D44"/>
    <w:rsid w:val="001E11C2"/>
    <w:rsid w:val="001E181C"/>
    <w:rsid w:val="001E3AD7"/>
    <w:rsid w:val="001E3FD2"/>
    <w:rsid w:val="001E4619"/>
    <w:rsid w:val="001E5B83"/>
    <w:rsid w:val="001E5FBE"/>
    <w:rsid w:val="001E6480"/>
    <w:rsid w:val="001F0022"/>
    <w:rsid w:val="001F05BC"/>
    <w:rsid w:val="001F0A4C"/>
    <w:rsid w:val="001F0D95"/>
    <w:rsid w:val="001F0EE0"/>
    <w:rsid w:val="001F0F3D"/>
    <w:rsid w:val="001F1F25"/>
    <w:rsid w:val="001F2372"/>
    <w:rsid w:val="001F3C6E"/>
    <w:rsid w:val="001F61E5"/>
    <w:rsid w:val="001F781B"/>
    <w:rsid w:val="001F7FC5"/>
    <w:rsid w:val="0020073C"/>
    <w:rsid w:val="00200AC9"/>
    <w:rsid w:val="00200DC9"/>
    <w:rsid w:val="0020123C"/>
    <w:rsid w:val="002017CC"/>
    <w:rsid w:val="00201F0C"/>
    <w:rsid w:val="00203AE3"/>
    <w:rsid w:val="0020455D"/>
    <w:rsid w:val="00205DF0"/>
    <w:rsid w:val="0020600D"/>
    <w:rsid w:val="00211E70"/>
    <w:rsid w:val="002141F7"/>
    <w:rsid w:val="0021455C"/>
    <w:rsid w:val="0021473C"/>
    <w:rsid w:val="00214827"/>
    <w:rsid w:val="00214946"/>
    <w:rsid w:val="00215AB2"/>
    <w:rsid w:val="00215DE4"/>
    <w:rsid w:val="002166C7"/>
    <w:rsid w:val="0022045B"/>
    <w:rsid w:val="0022051C"/>
    <w:rsid w:val="00220681"/>
    <w:rsid w:val="00220779"/>
    <w:rsid w:val="0022080C"/>
    <w:rsid w:val="00221760"/>
    <w:rsid w:val="002219A7"/>
    <w:rsid w:val="00225F78"/>
    <w:rsid w:val="002268CE"/>
    <w:rsid w:val="00226AA2"/>
    <w:rsid w:val="00226C4C"/>
    <w:rsid w:val="0022700E"/>
    <w:rsid w:val="00227D5E"/>
    <w:rsid w:val="00227D7F"/>
    <w:rsid w:val="00227D88"/>
    <w:rsid w:val="00230880"/>
    <w:rsid w:val="00231C4C"/>
    <w:rsid w:val="00231F8C"/>
    <w:rsid w:val="0023202B"/>
    <w:rsid w:val="00232330"/>
    <w:rsid w:val="002336A0"/>
    <w:rsid w:val="00233C11"/>
    <w:rsid w:val="00233FFF"/>
    <w:rsid w:val="00234CB6"/>
    <w:rsid w:val="00234DCD"/>
    <w:rsid w:val="002356D8"/>
    <w:rsid w:val="002362F7"/>
    <w:rsid w:val="00237F1D"/>
    <w:rsid w:val="00241134"/>
    <w:rsid w:val="002429BC"/>
    <w:rsid w:val="00243307"/>
    <w:rsid w:val="00243CFC"/>
    <w:rsid w:val="0024430D"/>
    <w:rsid w:val="0024493B"/>
    <w:rsid w:val="00246FF9"/>
    <w:rsid w:val="00247F5D"/>
    <w:rsid w:val="0025021E"/>
    <w:rsid w:val="00250229"/>
    <w:rsid w:val="002506A6"/>
    <w:rsid w:val="00250B16"/>
    <w:rsid w:val="00251F24"/>
    <w:rsid w:val="00252AA1"/>
    <w:rsid w:val="00253345"/>
    <w:rsid w:val="00254DCB"/>
    <w:rsid w:val="002550CE"/>
    <w:rsid w:val="0026020C"/>
    <w:rsid w:val="00260DEF"/>
    <w:rsid w:val="00260F1B"/>
    <w:rsid w:val="00263249"/>
    <w:rsid w:val="00263266"/>
    <w:rsid w:val="00263B1D"/>
    <w:rsid w:val="00263BEF"/>
    <w:rsid w:val="00263C00"/>
    <w:rsid w:val="00266153"/>
    <w:rsid w:val="0026628C"/>
    <w:rsid w:val="00266ABC"/>
    <w:rsid w:val="00266C0F"/>
    <w:rsid w:val="00266E30"/>
    <w:rsid w:val="002717C5"/>
    <w:rsid w:val="002731E8"/>
    <w:rsid w:val="002736DB"/>
    <w:rsid w:val="002814C0"/>
    <w:rsid w:val="00284A03"/>
    <w:rsid w:val="00284D89"/>
    <w:rsid w:val="0028522F"/>
    <w:rsid w:val="002853D8"/>
    <w:rsid w:val="002858C7"/>
    <w:rsid w:val="00290055"/>
    <w:rsid w:val="002917AB"/>
    <w:rsid w:val="002922C6"/>
    <w:rsid w:val="00292DC9"/>
    <w:rsid w:val="00294EB6"/>
    <w:rsid w:val="0029548A"/>
    <w:rsid w:val="00295595"/>
    <w:rsid w:val="002A0947"/>
    <w:rsid w:val="002A17D6"/>
    <w:rsid w:val="002A2858"/>
    <w:rsid w:val="002A3A8F"/>
    <w:rsid w:val="002A4152"/>
    <w:rsid w:val="002A4384"/>
    <w:rsid w:val="002A4735"/>
    <w:rsid w:val="002A4747"/>
    <w:rsid w:val="002A4C19"/>
    <w:rsid w:val="002A4C4F"/>
    <w:rsid w:val="002A4D8E"/>
    <w:rsid w:val="002A687C"/>
    <w:rsid w:val="002A6D39"/>
    <w:rsid w:val="002A7348"/>
    <w:rsid w:val="002A73FF"/>
    <w:rsid w:val="002B022B"/>
    <w:rsid w:val="002B10F3"/>
    <w:rsid w:val="002B2330"/>
    <w:rsid w:val="002B6471"/>
    <w:rsid w:val="002B66CB"/>
    <w:rsid w:val="002B75EE"/>
    <w:rsid w:val="002B7D8D"/>
    <w:rsid w:val="002B7F93"/>
    <w:rsid w:val="002C1F0F"/>
    <w:rsid w:val="002C262B"/>
    <w:rsid w:val="002C3E21"/>
    <w:rsid w:val="002C5B24"/>
    <w:rsid w:val="002C7A0B"/>
    <w:rsid w:val="002C7AB2"/>
    <w:rsid w:val="002D0B11"/>
    <w:rsid w:val="002D0EA9"/>
    <w:rsid w:val="002D2237"/>
    <w:rsid w:val="002D227A"/>
    <w:rsid w:val="002D29CD"/>
    <w:rsid w:val="002D3469"/>
    <w:rsid w:val="002D34D8"/>
    <w:rsid w:val="002D375D"/>
    <w:rsid w:val="002D3C5A"/>
    <w:rsid w:val="002D4ADF"/>
    <w:rsid w:val="002D4E5D"/>
    <w:rsid w:val="002D60DA"/>
    <w:rsid w:val="002D6A8F"/>
    <w:rsid w:val="002D6E95"/>
    <w:rsid w:val="002E0279"/>
    <w:rsid w:val="002E05A3"/>
    <w:rsid w:val="002E0B7C"/>
    <w:rsid w:val="002E0F40"/>
    <w:rsid w:val="002E1338"/>
    <w:rsid w:val="002E1859"/>
    <w:rsid w:val="002E2F6D"/>
    <w:rsid w:val="002E37EE"/>
    <w:rsid w:val="002E5BEA"/>
    <w:rsid w:val="002E73D2"/>
    <w:rsid w:val="002E7973"/>
    <w:rsid w:val="002E7FCF"/>
    <w:rsid w:val="002F029D"/>
    <w:rsid w:val="002F0B03"/>
    <w:rsid w:val="002F0FCC"/>
    <w:rsid w:val="002F143D"/>
    <w:rsid w:val="002F2E2B"/>
    <w:rsid w:val="002F36E4"/>
    <w:rsid w:val="002F3E05"/>
    <w:rsid w:val="002F3F56"/>
    <w:rsid w:val="002F6C7F"/>
    <w:rsid w:val="002F7AEC"/>
    <w:rsid w:val="002F7C14"/>
    <w:rsid w:val="003001DB"/>
    <w:rsid w:val="003004F2"/>
    <w:rsid w:val="00300C9C"/>
    <w:rsid w:val="00301508"/>
    <w:rsid w:val="00303114"/>
    <w:rsid w:val="00304FC9"/>
    <w:rsid w:val="00305CD5"/>
    <w:rsid w:val="00306A29"/>
    <w:rsid w:val="00306A83"/>
    <w:rsid w:val="00307098"/>
    <w:rsid w:val="00310720"/>
    <w:rsid w:val="00312B69"/>
    <w:rsid w:val="003138AD"/>
    <w:rsid w:val="00313D7C"/>
    <w:rsid w:val="0031433A"/>
    <w:rsid w:val="00314786"/>
    <w:rsid w:val="00314794"/>
    <w:rsid w:val="003149B9"/>
    <w:rsid w:val="00315A3C"/>
    <w:rsid w:val="003162D9"/>
    <w:rsid w:val="00316A5B"/>
    <w:rsid w:val="003170F4"/>
    <w:rsid w:val="003202F2"/>
    <w:rsid w:val="00321124"/>
    <w:rsid w:val="00321728"/>
    <w:rsid w:val="003217FA"/>
    <w:rsid w:val="00322600"/>
    <w:rsid w:val="003229F7"/>
    <w:rsid w:val="0032353D"/>
    <w:rsid w:val="00324740"/>
    <w:rsid w:val="00325211"/>
    <w:rsid w:val="0032567F"/>
    <w:rsid w:val="0032678E"/>
    <w:rsid w:val="003277C5"/>
    <w:rsid w:val="003303BC"/>
    <w:rsid w:val="00330531"/>
    <w:rsid w:val="00330D37"/>
    <w:rsid w:val="0033140D"/>
    <w:rsid w:val="00332AFA"/>
    <w:rsid w:val="0033317B"/>
    <w:rsid w:val="003340BA"/>
    <w:rsid w:val="0033476B"/>
    <w:rsid w:val="0033502F"/>
    <w:rsid w:val="00335625"/>
    <w:rsid w:val="00336BC4"/>
    <w:rsid w:val="00337799"/>
    <w:rsid w:val="00337D59"/>
    <w:rsid w:val="00337FDD"/>
    <w:rsid w:val="00340441"/>
    <w:rsid w:val="0034084C"/>
    <w:rsid w:val="00340850"/>
    <w:rsid w:val="003412F0"/>
    <w:rsid w:val="00341741"/>
    <w:rsid w:val="00342C52"/>
    <w:rsid w:val="00342F6C"/>
    <w:rsid w:val="0034391F"/>
    <w:rsid w:val="00344DF5"/>
    <w:rsid w:val="0034669E"/>
    <w:rsid w:val="00350B91"/>
    <w:rsid w:val="00350BB5"/>
    <w:rsid w:val="00352888"/>
    <w:rsid w:val="00353077"/>
    <w:rsid w:val="00353E3E"/>
    <w:rsid w:val="00356317"/>
    <w:rsid w:val="00360C6B"/>
    <w:rsid w:val="003611C9"/>
    <w:rsid w:val="003612A7"/>
    <w:rsid w:val="00361556"/>
    <w:rsid w:val="003615A7"/>
    <w:rsid w:val="00361B4A"/>
    <w:rsid w:val="003620C2"/>
    <w:rsid w:val="003627B4"/>
    <w:rsid w:val="0036332F"/>
    <w:rsid w:val="00364DA0"/>
    <w:rsid w:val="00365B4D"/>
    <w:rsid w:val="00365DA5"/>
    <w:rsid w:val="00365F0B"/>
    <w:rsid w:val="00366D19"/>
    <w:rsid w:val="00366DC0"/>
    <w:rsid w:val="00367E67"/>
    <w:rsid w:val="003700E6"/>
    <w:rsid w:val="003703CD"/>
    <w:rsid w:val="00370B10"/>
    <w:rsid w:val="0037171C"/>
    <w:rsid w:val="00371CDF"/>
    <w:rsid w:val="003747CA"/>
    <w:rsid w:val="003749EF"/>
    <w:rsid w:val="00374CDD"/>
    <w:rsid w:val="00376B9A"/>
    <w:rsid w:val="00376D77"/>
    <w:rsid w:val="00377178"/>
    <w:rsid w:val="00380285"/>
    <w:rsid w:val="0038057A"/>
    <w:rsid w:val="003813A6"/>
    <w:rsid w:val="0038231A"/>
    <w:rsid w:val="0038241E"/>
    <w:rsid w:val="00383AAB"/>
    <w:rsid w:val="003842BA"/>
    <w:rsid w:val="003853D9"/>
    <w:rsid w:val="003855AD"/>
    <w:rsid w:val="00385A7D"/>
    <w:rsid w:val="00386975"/>
    <w:rsid w:val="003907FF"/>
    <w:rsid w:val="00392263"/>
    <w:rsid w:val="0039349B"/>
    <w:rsid w:val="00393EC7"/>
    <w:rsid w:val="00394F3F"/>
    <w:rsid w:val="00395969"/>
    <w:rsid w:val="00395C45"/>
    <w:rsid w:val="0039655C"/>
    <w:rsid w:val="003A0399"/>
    <w:rsid w:val="003A0D7D"/>
    <w:rsid w:val="003A2E14"/>
    <w:rsid w:val="003A331C"/>
    <w:rsid w:val="003A3527"/>
    <w:rsid w:val="003A3CA9"/>
    <w:rsid w:val="003A4376"/>
    <w:rsid w:val="003A43C4"/>
    <w:rsid w:val="003A69B6"/>
    <w:rsid w:val="003A6E20"/>
    <w:rsid w:val="003A70BA"/>
    <w:rsid w:val="003A7123"/>
    <w:rsid w:val="003A7367"/>
    <w:rsid w:val="003B31F3"/>
    <w:rsid w:val="003B3E61"/>
    <w:rsid w:val="003B5687"/>
    <w:rsid w:val="003B5888"/>
    <w:rsid w:val="003B5BF3"/>
    <w:rsid w:val="003B6764"/>
    <w:rsid w:val="003C0384"/>
    <w:rsid w:val="003C0758"/>
    <w:rsid w:val="003C0DEE"/>
    <w:rsid w:val="003C13B8"/>
    <w:rsid w:val="003C15DB"/>
    <w:rsid w:val="003C17DE"/>
    <w:rsid w:val="003C234B"/>
    <w:rsid w:val="003C2567"/>
    <w:rsid w:val="003C263F"/>
    <w:rsid w:val="003C2C85"/>
    <w:rsid w:val="003C793E"/>
    <w:rsid w:val="003C79A7"/>
    <w:rsid w:val="003D026E"/>
    <w:rsid w:val="003D0282"/>
    <w:rsid w:val="003D0901"/>
    <w:rsid w:val="003D14F0"/>
    <w:rsid w:val="003D2AE4"/>
    <w:rsid w:val="003D348D"/>
    <w:rsid w:val="003D3D59"/>
    <w:rsid w:val="003D3FEA"/>
    <w:rsid w:val="003D4D69"/>
    <w:rsid w:val="003D6EE6"/>
    <w:rsid w:val="003D74A0"/>
    <w:rsid w:val="003E0E3B"/>
    <w:rsid w:val="003E1F40"/>
    <w:rsid w:val="003E3322"/>
    <w:rsid w:val="003E3809"/>
    <w:rsid w:val="003E3AE7"/>
    <w:rsid w:val="003E3EDF"/>
    <w:rsid w:val="003E6C75"/>
    <w:rsid w:val="003E6F59"/>
    <w:rsid w:val="003F0015"/>
    <w:rsid w:val="003F0142"/>
    <w:rsid w:val="003F0AE8"/>
    <w:rsid w:val="003F0C2E"/>
    <w:rsid w:val="003F0E26"/>
    <w:rsid w:val="003F1319"/>
    <w:rsid w:val="003F247B"/>
    <w:rsid w:val="003F2DDB"/>
    <w:rsid w:val="003F420F"/>
    <w:rsid w:val="003F4211"/>
    <w:rsid w:val="003F4967"/>
    <w:rsid w:val="003F596D"/>
    <w:rsid w:val="003F5D66"/>
    <w:rsid w:val="003F6C96"/>
    <w:rsid w:val="003F7315"/>
    <w:rsid w:val="0040092A"/>
    <w:rsid w:val="00400AB3"/>
    <w:rsid w:val="0040103B"/>
    <w:rsid w:val="0040106C"/>
    <w:rsid w:val="00401D1B"/>
    <w:rsid w:val="00401E29"/>
    <w:rsid w:val="004034C8"/>
    <w:rsid w:val="00404BF1"/>
    <w:rsid w:val="00404D8E"/>
    <w:rsid w:val="00406176"/>
    <w:rsid w:val="00406800"/>
    <w:rsid w:val="00407849"/>
    <w:rsid w:val="0041441F"/>
    <w:rsid w:val="00414864"/>
    <w:rsid w:val="00415E36"/>
    <w:rsid w:val="00416D48"/>
    <w:rsid w:val="00420420"/>
    <w:rsid w:val="004207B5"/>
    <w:rsid w:val="00422D0F"/>
    <w:rsid w:val="004239CB"/>
    <w:rsid w:val="00423FEC"/>
    <w:rsid w:val="00424203"/>
    <w:rsid w:val="00424887"/>
    <w:rsid w:val="00424B19"/>
    <w:rsid w:val="00427A78"/>
    <w:rsid w:val="004305D4"/>
    <w:rsid w:val="00430D1B"/>
    <w:rsid w:val="0043156C"/>
    <w:rsid w:val="004323F4"/>
    <w:rsid w:val="0043481D"/>
    <w:rsid w:val="00434921"/>
    <w:rsid w:val="00434C20"/>
    <w:rsid w:val="004355F2"/>
    <w:rsid w:val="004366EF"/>
    <w:rsid w:val="00437D18"/>
    <w:rsid w:val="004415C0"/>
    <w:rsid w:val="00442D96"/>
    <w:rsid w:val="004435D6"/>
    <w:rsid w:val="0044389B"/>
    <w:rsid w:val="004442C2"/>
    <w:rsid w:val="00444B83"/>
    <w:rsid w:val="00444DA5"/>
    <w:rsid w:val="00444E33"/>
    <w:rsid w:val="00444F5C"/>
    <w:rsid w:val="00445429"/>
    <w:rsid w:val="00445713"/>
    <w:rsid w:val="004463A0"/>
    <w:rsid w:val="004467B8"/>
    <w:rsid w:val="004469A7"/>
    <w:rsid w:val="00447C5C"/>
    <w:rsid w:val="00450D6A"/>
    <w:rsid w:val="004525C3"/>
    <w:rsid w:val="0045387A"/>
    <w:rsid w:val="00454952"/>
    <w:rsid w:val="0045510E"/>
    <w:rsid w:val="00456E6B"/>
    <w:rsid w:val="004613A5"/>
    <w:rsid w:val="00461952"/>
    <w:rsid w:val="00462883"/>
    <w:rsid w:val="004630A2"/>
    <w:rsid w:val="004639B2"/>
    <w:rsid w:val="00463A2C"/>
    <w:rsid w:val="00465A08"/>
    <w:rsid w:val="004669DE"/>
    <w:rsid w:val="00471E34"/>
    <w:rsid w:val="00473EDC"/>
    <w:rsid w:val="00473FD0"/>
    <w:rsid w:val="0047519C"/>
    <w:rsid w:val="004752DD"/>
    <w:rsid w:val="00475769"/>
    <w:rsid w:val="004759B3"/>
    <w:rsid w:val="004768C8"/>
    <w:rsid w:val="00476CCE"/>
    <w:rsid w:val="00480394"/>
    <w:rsid w:val="00481B28"/>
    <w:rsid w:val="00482710"/>
    <w:rsid w:val="00484305"/>
    <w:rsid w:val="004843A6"/>
    <w:rsid w:val="0048723C"/>
    <w:rsid w:val="0048781C"/>
    <w:rsid w:val="004909DD"/>
    <w:rsid w:val="00490F18"/>
    <w:rsid w:val="00490FD4"/>
    <w:rsid w:val="0049293A"/>
    <w:rsid w:val="00493499"/>
    <w:rsid w:val="004940CC"/>
    <w:rsid w:val="00496076"/>
    <w:rsid w:val="00496936"/>
    <w:rsid w:val="00496A58"/>
    <w:rsid w:val="00496D3D"/>
    <w:rsid w:val="00496E77"/>
    <w:rsid w:val="004A0585"/>
    <w:rsid w:val="004A05B3"/>
    <w:rsid w:val="004A1915"/>
    <w:rsid w:val="004A1DED"/>
    <w:rsid w:val="004A292D"/>
    <w:rsid w:val="004A3214"/>
    <w:rsid w:val="004A380E"/>
    <w:rsid w:val="004A49B3"/>
    <w:rsid w:val="004A519B"/>
    <w:rsid w:val="004A5B51"/>
    <w:rsid w:val="004A60A4"/>
    <w:rsid w:val="004A692F"/>
    <w:rsid w:val="004B16E3"/>
    <w:rsid w:val="004B20FF"/>
    <w:rsid w:val="004B351B"/>
    <w:rsid w:val="004B3914"/>
    <w:rsid w:val="004B5012"/>
    <w:rsid w:val="004B581A"/>
    <w:rsid w:val="004B5F60"/>
    <w:rsid w:val="004B743B"/>
    <w:rsid w:val="004B751D"/>
    <w:rsid w:val="004B7551"/>
    <w:rsid w:val="004B758A"/>
    <w:rsid w:val="004B7C6C"/>
    <w:rsid w:val="004C1BA5"/>
    <w:rsid w:val="004C4BC1"/>
    <w:rsid w:val="004C4C22"/>
    <w:rsid w:val="004C4FD9"/>
    <w:rsid w:val="004C509B"/>
    <w:rsid w:val="004C5209"/>
    <w:rsid w:val="004C6D96"/>
    <w:rsid w:val="004D0E1E"/>
    <w:rsid w:val="004D2565"/>
    <w:rsid w:val="004D2CEB"/>
    <w:rsid w:val="004D3230"/>
    <w:rsid w:val="004D4C70"/>
    <w:rsid w:val="004D4FFE"/>
    <w:rsid w:val="004D5EE5"/>
    <w:rsid w:val="004E022E"/>
    <w:rsid w:val="004E0792"/>
    <w:rsid w:val="004E16CE"/>
    <w:rsid w:val="004E20C1"/>
    <w:rsid w:val="004E231B"/>
    <w:rsid w:val="004E25FF"/>
    <w:rsid w:val="004E2F25"/>
    <w:rsid w:val="004E463A"/>
    <w:rsid w:val="004E4BBC"/>
    <w:rsid w:val="004E51C7"/>
    <w:rsid w:val="004E5E50"/>
    <w:rsid w:val="004E63ED"/>
    <w:rsid w:val="004E6542"/>
    <w:rsid w:val="004E750F"/>
    <w:rsid w:val="004E7DA6"/>
    <w:rsid w:val="004F0882"/>
    <w:rsid w:val="004F2597"/>
    <w:rsid w:val="004F2773"/>
    <w:rsid w:val="004F40A8"/>
    <w:rsid w:val="004F4A26"/>
    <w:rsid w:val="004F4B48"/>
    <w:rsid w:val="004F55F9"/>
    <w:rsid w:val="004F564B"/>
    <w:rsid w:val="005003C3"/>
    <w:rsid w:val="00500E97"/>
    <w:rsid w:val="00501357"/>
    <w:rsid w:val="005030BB"/>
    <w:rsid w:val="00505543"/>
    <w:rsid w:val="00506289"/>
    <w:rsid w:val="00506B75"/>
    <w:rsid w:val="00507B66"/>
    <w:rsid w:val="00507CC8"/>
    <w:rsid w:val="00511257"/>
    <w:rsid w:val="005114BF"/>
    <w:rsid w:val="00511631"/>
    <w:rsid w:val="00513091"/>
    <w:rsid w:val="0051388D"/>
    <w:rsid w:val="005151A1"/>
    <w:rsid w:val="005155BF"/>
    <w:rsid w:val="00515956"/>
    <w:rsid w:val="005163B9"/>
    <w:rsid w:val="005168CC"/>
    <w:rsid w:val="00520368"/>
    <w:rsid w:val="005206B8"/>
    <w:rsid w:val="00521FA9"/>
    <w:rsid w:val="00522294"/>
    <w:rsid w:val="005243F9"/>
    <w:rsid w:val="005264F1"/>
    <w:rsid w:val="00526E26"/>
    <w:rsid w:val="005301E9"/>
    <w:rsid w:val="005306B5"/>
    <w:rsid w:val="00530A18"/>
    <w:rsid w:val="00531D50"/>
    <w:rsid w:val="005323BE"/>
    <w:rsid w:val="00532A47"/>
    <w:rsid w:val="00533185"/>
    <w:rsid w:val="005335D0"/>
    <w:rsid w:val="005339CC"/>
    <w:rsid w:val="00534598"/>
    <w:rsid w:val="005346C1"/>
    <w:rsid w:val="00535170"/>
    <w:rsid w:val="00535559"/>
    <w:rsid w:val="00536D10"/>
    <w:rsid w:val="0053704C"/>
    <w:rsid w:val="005377A5"/>
    <w:rsid w:val="00537E44"/>
    <w:rsid w:val="005404ED"/>
    <w:rsid w:val="0054154C"/>
    <w:rsid w:val="00541D17"/>
    <w:rsid w:val="00543F79"/>
    <w:rsid w:val="0054466E"/>
    <w:rsid w:val="0054738B"/>
    <w:rsid w:val="00547D41"/>
    <w:rsid w:val="0055096C"/>
    <w:rsid w:val="00551D07"/>
    <w:rsid w:val="00551EB3"/>
    <w:rsid w:val="005523B2"/>
    <w:rsid w:val="005536F8"/>
    <w:rsid w:val="00554FD7"/>
    <w:rsid w:val="005566D5"/>
    <w:rsid w:val="0055695F"/>
    <w:rsid w:val="00556FA9"/>
    <w:rsid w:val="005606DD"/>
    <w:rsid w:val="00561990"/>
    <w:rsid w:val="00563378"/>
    <w:rsid w:val="00563739"/>
    <w:rsid w:val="0056397A"/>
    <w:rsid w:val="0056433A"/>
    <w:rsid w:val="00564582"/>
    <w:rsid w:val="00564C46"/>
    <w:rsid w:val="005651D1"/>
    <w:rsid w:val="0056615A"/>
    <w:rsid w:val="005665BA"/>
    <w:rsid w:val="00566715"/>
    <w:rsid w:val="005676FE"/>
    <w:rsid w:val="005678D9"/>
    <w:rsid w:val="005704DD"/>
    <w:rsid w:val="00571110"/>
    <w:rsid w:val="005713F7"/>
    <w:rsid w:val="00573D02"/>
    <w:rsid w:val="00573DD9"/>
    <w:rsid w:val="00574F78"/>
    <w:rsid w:val="00575BAF"/>
    <w:rsid w:val="00576AFE"/>
    <w:rsid w:val="005772EB"/>
    <w:rsid w:val="005779BA"/>
    <w:rsid w:val="005800B7"/>
    <w:rsid w:val="005805D5"/>
    <w:rsid w:val="00581379"/>
    <w:rsid w:val="005813E3"/>
    <w:rsid w:val="005814A0"/>
    <w:rsid w:val="00581599"/>
    <w:rsid w:val="00581A18"/>
    <w:rsid w:val="00581D33"/>
    <w:rsid w:val="00582A95"/>
    <w:rsid w:val="00584B4D"/>
    <w:rsid w:val="005861E1"/>
    <w:rsid w:val="00587FAB"/>
    <w:rsid w:val="0059266E"/>
    <w:rsid w:val="00592CC9"/>
    <w:rsid w:val="00594198"/>
    <w:rsid w:val="00594998"/>
    <w:rsid w:val="005949A7"/>
    <w:rsid w:val="00595189"/>
    <w:rsid w:val="005957E1"/>
    <w:rsid w:val="005965A6"/>
    <w:rsid w:val="00596C35"/>
    <w:rsid w:val="00596EF3"/>
    <w:rsid w:val="00597669"/>
    <w:rsid w:val="005A00F0"/>
    <w:rsid w:val="005A083B"/>
    <w:rsid w:val="005A0C0E"/>
    <w:rsid w:val="005A0D74"/>
    <w:rsid w:val="005A100B"/>
    <w:rsid w:val="005A12CF"/>
    <w:rsid w:val="005A14E3"/>
    <w:rsid w:val="005A2161"/>
    <w:rsid w:val="005A2D8F"/>
    <w:rsid w:val="005A3434"/>
    <w:rsid w:val="005A3A19"/>
    <w:rsid w:val="005A43AC"/>
    <w:rsid w:val="005A59CE"/>
    <w:rsid w:val="005A6076"/>
    <w:rsid w:val="005A6D3A"/>
    <w:rsid w:val="005A7751"/>
    <w:rsid w:val="005A7986"/>
    <w:rsid w:val="005B0379"/>
    <w:rsid w:val="005B086B"/>
    <w:rsid w:val="005B1241"/>
    <w:rsid w:val="005B149F"/>
    <w:rsid w:val="005B174D"/>
    <w:rsid w:val="005B2323"/>
    <w:rsid w:val="005B3119"/>
    <w:rsid w:val="005B3AFA"/>
    <w:rsid w:val="005B5F7B"/>
    <w:rsid w:val="005B7C8E"/>
    <w:rsid w:val="005B7DCB"/>
    <w:rsid w:val="005C0461"/>
    <w:rsid w:val="005C05AC"/>
    <w:rsid w:val="005C08B0"/>
    <w:rsid w:val="005C167E"/>
    <w:rsid w:val="005C2D0E"/>
    <w:rsid w:val="005C2EDA"/>
    <w:rsid w:val="005C4E2A"/>
    <w:rsid w:val="005C5264"/>
    <w:rsid w:val="005C680B"/>
    <w:rsid w:val="005C72A1"/>
    <w:rsid w:val="005C7D69"/>
    <w:rsid w:val="005D04CF"/>
    <w:rsid w:val="005D17C1"/>
    <w:rsid w:val="005D37F9"/>
    <w:rsid w:val="005D3A8A"/>
    <w:rsid w:val="005D3E39"/>
    <w:rsid w:val="005D6428"/>
    <w:rsid w:val="005D79F0"/>
    <w:rsid w:val="005E3F01"/>
    <w:rsid w:val="005E4081"/>
    <w:rsid w:val="005E444A"/>
    <w:rsid w:val="005E4BAF"/>
    <w:rsid w:val="005E6C90"/>
    <w:rsid w:val="005E6CCC"/>
    <w:rsid w:val="005F0EF4"/>
    <w:rsid w:val="005F1A85"/>
    <w:rsid w:val="005F1C24"/>
    <w:rsid w:val="005F1EBA"/>
    <w:rsid w:val="005F6A22"/>
    <w:rsid w:val="005F741F"/>
    <w:rsid w:val="006006CF"/>
    <w:rsid w:val="0060198F"/>
    <w:rsid w:val="00601CA1"/>
    <w:rsid w:val="0060303A"/>
    <w:rsid w:val="00603B95"/>
    <w:rsid w:val="006045F1"/>
    <w:rsid w:val="00604871"/>
    <w:rsid w:val="00605780"/>
    <w:rsid w:val="006060E0"/>
    <w:rsid w:val="0060659A"/>
    <w:rsid w:val="00611A0D"/>
    <w:rsid w:val="0061286F"/>
    <w:rsid w:val="00613851"/>
    <w:rsid w:val="00613D81"/>
    <w:rsid w:val="0061413D"/>
    <w:rsid w:val="00614872"/>
    <w:rsid w:val="00614CA1"/>
    <w:rsid w:val="006169F2"/>
    <w:rsid w:val="00616F45"/>
    <w:rsid w:val="00617CDA"/>
    <w:rsid w:val="0062154F"/>
    <w:rsid w:val="00621AED"/>
    <w:rsid w:val="00622E4F"/>
    <w:rsid w:val="006234C0"/>
    <w:rsid w:val="006238F3"/>
    <w:rsid w:val="00623D48"/>
    <w:rsid w:val="00623E21"/>
    <w:rsid w:val="00624560"/>
    <w:rsid w:val="00624D9E"/>
    <w:rsid w:val="00624E6C"/>
    <w:rsid w:val="00624EC5"/>
    <w:rsid w:val="006252FE"/>
    <w:rsid w:val="00625857"/>
    <w:rsid w:val="00625BAB"/>
    <w:rsid w:val="006266C2"/>
    <w:rsid w:val="006266DE"/>
    <w:rsid w:val="00627423"/>
    <w:rsid w:val="00630769"/>
    <w:rsid w:val="00631588"/>
    <w:rsid w:val="00631B2B"/>
    <w:rsid w:val="00631E27"/>
    <w:rsid w:val="00632365"/>
    <w:rsid w:val="0063270C"/>
    <w:rsid w:val="00632838"/>
    <w:rsid w:val="00632D4D"/>
    <w:rsid w:val="006341E8"/>
    <w:rsid w:val="0063494C"/>
    <w:rsid w:val="00634FFF"/>
    <w:rsid w:val="00635609"/>
    <w:rsid w:val="00636692"/>
    <w:rsid w:val="00637978"/>
    <w:rsid w:val="00637E49"/>
    <w:rsid w:val="00640845"/>
    <w:rsid w:val="00640C5A"/>
    <w:rsid w:val="00641627"/>
    <w:rsid w:val="00643C35"/>
    <w:rsid w:val="00643DE2"/>
    <w:rsid w:val="00644C0C"/>
    <w:rsid w:val="00644DA4"/>
    <w:rsid w:val="00645345"/>
    <w:rsid w:val="006455A7"/>
    <w:rsid w:val="006459EE"/>
    <w:rsid w:val="006461D4"/>
    <w:rsid w:val="006464CE"/>
    <w:rsid w:val="0064776A"/>
    <w:rsid w:val="00650AB8"/>
    <w:rsid w:val="00650CBD"/>
    <w:rsid w:val="00651025"/>
    <w:rsid w:val="00651424"/>
    <w:rsid w:val="00654CBB"/>
    <w:rsid w:val="0065500B"/>
    <w:rsid w:val="006575D7"/>
    <w:rsid w:val="00662127"/>
    <w:rsid w:val="00662692"/>
    <w:rsid w:val="00662B97"/>
    <w:rsid w:val="00664B1F"/>
    <w:rsid w:val="00664B9C"/>
    <w:rsid w:val="00665084"/>
    <w:rsid w:val="00666A5C"/>
    <w:rsid w:val="00667457"/>
    <w:rsid w:val="00667DC3"/>
    <w:rsid w:val="0067024F"/>
    <w:rsid w:val="006712D4"/>
    <w:rsid w:val="00671EA4"/>
    <w:rsid w:val="00672B5A"/>
    <w:rsid w:val="00672F3D"/>
    <w:rsid w:val="00674321"/>
    <w:rsid w:val="006744F9"/>
    <w:rsid w:val="00674F8C"/>
    <w:rsid w:val="00675F42"/>
    <w:rsid w:val="0067627F"/>
    <w:rsid w:val="00676514"/>
    <w:rsid w:val="00676955"/>
    <w:rsid w:val="00676D3E"/>
    <w:rsid w:val="0068065D"/>
    <w:rsid w:val="00680EC4"/>
    <w:rsid w:val="00680F57"/>
    <w:rsid w:val="006813C4"/>
    <w:rsid w:val="006814BD"/>
    <w:rsid w:val="00681BB4"/>
    <w:rsid w:val="00683552"/>
    <w:rsid w:val="00683CE5"/>
    <w:rsid w:val="006846CC"/>
    <w:rsid w:val="00684918"/>
    <w:rsid w:val="00684A6B"/>
    <w:rsid w:val="0068505B"/>
    <w:rsid w:val="0068511B"/>
    <w:rsid w:val="00686D71"/>
    <w:rsid w:val="006872F1"/>
    <w:rsid w:val="00690CA8"/>
    <w:rsid w:val="00691118"/>
    <w:rsid w:val="0069236C"/>
    <w:rsid w:val="00693BE7"/>
    <w:rsid w:val="00694F31"/>
    <w:rsid w:val="00695CBA"/>
    <w:rsid w:val="006968AE"/>
    <w:rsid w:val="006A0234"/>
    <w:rsid w:val="006A05AA"/>
    <w:rsid w:val="006A0719"/>
    <w:rsid w:val="006A1354"/>
    <w:rsid w:val="006A1AF4"/>
    <w:rsid w:val="006A2EB8"/>
    <w:rsid w:val="006A3416"/>
    <w:rsid w:val="006A4298"/>
    <w:rsid w:val="006A42F7"/>
    <w:rsid w:val="006A4406"/>
    <w:rsid w:val="006A45B0"/>
    <w:rsid w:val="006A598B"/>
    <w:rsid w:val="006A62CA"/>
    <w:rsid w:val="006A6A3E"/>
    <w:rsid w:val="006A6BD8"/>
    <w:rsid w:val="006A71B1"/>
    <w:rsid w:val="006A7D69"/>
    <w:rsid w:val="006B0752"/>
    <w:rsid w:val="006B07BF"/>
    <w:rsid w:val="006B3816"/>
    <w:rsid w:val="006B4C9F"/>
    <w:rsid w:val="006B5C4E"/>
    <w:rsid w:val="006B7D54"/>
    <w:rsid w:val="006C3ABA"/>
    <w:rsid w:val="006C53B1"/>
    <w:rsid w:val="006C5423"/>
    <w:rsid w:val="006C5476"/>
    <w:rsid w:val="006C6388"/>
    <w:rsid w:val="006C6EFE"/>
    <w:rsid w:val="006C72C3"/>
    <w:rsid w:val="006C7521"/>
    <w:rsid w:val="006C7CBC"/>
    <w:rsid w:val="006D0606"/>
    <w:rsid w:val="006D0FA9"/>
    <w:rsid w:val="006D148D"/>
    <w:rsid w:val="006D1866"/>
    <w:rsid w:val="006D199F"/>
    <w:rsid w:val="006D1BC1"/>
    <w:rsid w:val="006D45D4"/>
    <w:rsid w:val="006D4E0F"/>
    <w:rsid w:val="006D5919"/>
    <w:rsid w:val="006D5FE8"/>
    <w:rsid w:val="006D646B"/>
    <w:rsid w:val="006D6CCF"/>
    <w:rsid w:val="006E1498"/>
    <w:rsid w:val="006E25C8"/>
    <w:rsid w:val="006E550E"/>
    <w:rsid w:val="006E669C"/>
    <w:rsid w:val="006E6761"/>
    <w:rsid w:val="006E77C2"/>
    <w:rsid w:val="006E7E28"/>
    <w:rsid w:val="006E7E2C"/>
    <w:rsid w:val="006F19DB"/>
    <w:rsid w:val="006F21D7"/>
    <w:rsid w:val="006F224F"/>
    <w:rsid w:val="006F2EE3"/>
    <w:rsid w:val="006F2F69"/>
    <w:rsid w:val="006F3129"/>
    <w:rsid w:val="006F3542"/>
    <w:rsid w:val="006F5B75"/>
    <w:rsid w:val="006F6664"/>
    <w:rsid w:val="006F6D92"/>
    <w:rsid w:val="006F6FEA"/>
    <w:rsid w:val="006F7742"/>
    <w:rsid w:val="00700169"/>
    <w:rsid w:val="007008E4"/>
    <w:rsid w:val="00702A9F"/>
    <w:rsid w:val="00702BC3"/>
    <w:rsid w:val="00702D55"/>
    <w:rsid w:val="00703226"/>
    <w:rsid w:val="0070342E"/>
    <w:rsid w:val="007048F7"/>
    <w:rsid w:val="0070580C"/>
    <w:rsid w:val="00705F0D"/>
    <w:rsid w:val="007075B8"/>
    <w:rsid w:val="00707904"/>
    <w:rsid w:val="007102B9"/>
    <w:rsid w:val="00711075"/>
    <w:rsid w:val="007124EC"/>
    <w:rsid w:val="00713B7F"/>
    <w:rsid w:val="007159D5"/>
    <w:rsid w:val="007159E1"/>
    <w:rsid w:val="00715AE8"/>
    <w:rsid w:val="007172E7"/>
    <w:rsid w:val="0071790F"/>
    <w:rsid w:val="00721CBB"/>
    <w:rsid w:val="00722AED"/>
    <w:rsid w:val="00722B4A"/>
    <w:rsid w:val="00722D63"/>
    <w:rsid w:val="00724C97"/>
    <w:rsid w:val="00724D7E"/>
    <w:rsid w:val="00726584"/>
    <w:rsid w:val="0072728E"/>
    <w:rsid w:val="007313A1"/>
    <w:rsid w:val="00732206"/>
    <w:rsid w:val="00734056"/>
    <w:rsid w:val="007344A6"/>
    <w:rsid w:val="00734751"/>
    <w:rsid w:val="007353F0"/>
    <w:rsid w:val="00735417"/>
    <w:rsid w:val="007357C4"/>
    <w:rsid w:val="00735982"/>
    <w:rsid w:val="0073625C"/>
    <w:rsid w:val="00736294"/>
    <w:rsid w:val="00737E8C"/>
    <w:rsid w:val="00742CE6"/>
    <w:rsid w:val="00744219"/>
    <w:rsid w:val="00744C31"/>
    <w:rsid w:val="00750737"/>
    <w:rsid w:val="007515CD"/>
    <w:rsid w:val="00752E11"/>
    <w:rsid w:val="007536AA"/>
    <w:rsid w:val="00753F1D"/>
    <w:rsid w:val="00754BB7"/>
    <w:rsid w:val="00754F6D"/>
    <w:rsid w:val="007558FF"/>
    <w:rsid w:val="00756F30"/>
    <w:rsid w:val="00756F4E"/>
    <w:rsid w:val="00756FDB"/>
    <w:rsid w:val="007574C0"/>
    <w:rsid w:val="00757FB7"/>
    <w:rsid w:val="007601D5"/>
    <w:rsid w:val="00762805"/>
    <w:rsid w:val="00763251"/>
    <w:rsid w:val="00764AD6"/>
    <w:rsid w:val="00764B0B"/>
    <w:rsid w:val="00766248"/>
    <w:rsid w:val="0076647C"/>
    <w:rsid w:val="007671DE"/>
    <w:rsid w:val="00770373"/>
    <w:rsid w:val="00770F66"/>
    <w:rsid w:val="00772F4B"/>
    <w:rsid w:val="007751D2"/>
    <w:rsid w:val="00775706"/>
    <w:rsid w:val="00775B88"/>
    <w:rsid w:val="007761C1"/>
    <w:rsid w:val="007762C1"/>
    <w:rsid w:val="00780756"/>
    <w:rsid w:val="00781823"/>
    <w:rsid w:val="00781E48"/>
    <w:rsid w:val="007841B7"/>
    <w:rsid w:val="00785DB8"/>
    <w:rsid w:val="00786587"/>
    <w:rsid w:val="0078784A"/>
    <w:rsid w:val="007908FC"/>
    <w:rsid w:val="00791780"/>
    <w:rsid w:val="00791970"/>
    <w:rsid w:val="00792784"/>
    <w:rsid w:val="00793C4D"/>
    <w:rsid w:val="00795701"/>
    <w:rsid w:val="00796B86"/>
    <w:rsid w:val="0079720F"/>
    <w:rsid w:val="007A0D8F"/>
    <w:rsid w:val="007A109F"/>
    <w:rsid w:val="007A1B20"/>
    <w:rsid w:val="007A1CA9"/>
    <w:rsid w:val="007A1D0B"/>
    <w:rsid w:val="007A2DBB"/>
    <w:rsid w:val="007A4A35"/>
    <w:rsid w:val="007A5A45"/>
    <w:rsid w:val="007A6EB1"/>
    <w:rsid w:val="007B0B2E"/>
    <w:rsid w:val="007B1542"/>
    <w:rsid w:val="007B19BB"/>
    <w:rsid w:val="007B21C6"/>
    <w:rsid w:val="007B421E"/>
    <w:rsid w:val="007B517E"/>
    <w:rsid w:val="007B5321"/>
    <w:rsid w:val="007B53DF"/>
    <w:rsid w:val="007B6004"/>
    <w:rsid w:val="007B674F"/>
    <w:rsid w:val="007B76E3"/>
    <w:rsid w:val="007C1634"/>
    <w:rsid w:val="007C20B8"/>
    <w:rsid w:val="007C2A62"/>
    <w:rsid w:val="007C2B24"/>
    <w:rsid w:val="007C313C"/>
    <w:rsid w:val="007C3337"/>
    <w:rsid w:val="007C33AC"/>
    <w:rsid w:val="007C3741"/>
    <w:rsid w:val="007C4898"/>
    <w:rsid w:val="007C5290"/>
    <w:rsid w:val="007C677E"/>
    <w:rsid w:val="007C76AA"/>
    <w:rsid w:val="007D0A56"/>
    <w:rsid w:val="007D0A8B"/>
    <w:rsid w:val="007D1089"/>
    <w:rsid w:val="007D10BD"/>
    <w:rsid w:val="007D1180"/>
    <w:rsid w:val="007D1344"/>
    <w:rsid w:val="007D1C4C"/>
    <w:rsid w:val="007D2821"/>
    <w:rsid w:val="007D2E3F"/>
    <w:rsid w:val="007D3846"/>
    <w:rsid w:val="007D3DD4"/>
    <w:rsid w:val="007D4191"/>
    <w:rsid w:val="007D4E44"/>
    <w:rsid w:val="007D5732"/>
    <w:rsid w:val="007D5A31"/>
    <w:rsid w:val="007D6AAC"/>
    <w:rsid w:val="007D776F"/>
    <w:rsid w:val="007D7FD1"/>
    <w:rsid w:val="007E0DCF"/>
    <w:rsid w:val="007E157F"/>
    <w:rsid w:val="007E2C8A"/>
    <w:rsid w:val="007E3036"/>
    <w:rsid w:val="007E44C8"/>
    <w:rsid w:val="007E57B3"/>
    <w:rsid w:val="007E5DE0"/>
    <w:rsid w:val="007E5E8A"/>
    <w:rsid w:val="007E6C98"/>
    <w:rsid w:val="007E6DBD"/>
    <w:rsid w:val="007E7438"/>
    <w:rsid w:val="007E7BF2"/>
    <w:rsid w:val="007F09C5"/>
    <w:rsid w:val="007F0B19"/>
    <w:rsid w:val="007F0DC3"/>
    <w:rsid w:val="007F27DA"/>
    <w:rsid w:val="007F334C"/>
    <w:rsid w:val="007F4EB0"/>
    <w:rsid w:val="007F5975"/>
    <w:rsid w:val="007F5B38"/>
    <w:rsid w:val="007F620A"/>
    <w:rsid w:val="007F748D"/>
    <w:rsid w:val="008011E9"/>
    <w:rsid w:val="008012A9"/>
    <w:rsid w:val="008048AE"/>
    <w:rsid w:val="00804C1B"/>
    <w:rsid w:val="00805B4D"/>
    <w:rsid w:val="00805E2E"/>
    <w:rsid w:val="00807885"/>
    <w:rsid w:val="00807FA9"/>
    <w:rsid w:val="00810D06"/>
    <w:rsid w:val="008116A4"/>
    <w:rsid w:val="00811BAA"/>
    <w:rsid w:val="0081203D"/>
    <w:rsid w:val="008125D1"/>
    <w:rsid w:val="00813189"/>
    <w:rsid w:val="00814A08"/>
    <w:rsid w:val="00817111"/>
    <w:rsid w:val="008205B0"/>
    <w:rsid w:val="008219BE"/>
    <w:rsid w:val="00823857"/>
    <w:rsid w:val="00824540"/>
    <w:rsid w:val="00826AF6"/>
    <w:rsid w:val="00827620"/>
    <w:rsid w:val="00827885"/>
    <w:rsid w:val="00827CFA"/>
    <w:rsid w:val="00827D5D"/>
    <w:rsid w:val="008311BB"/>
    <w:rsid w:val="00831435"/>
    <w:rsid w:val="00831761"/>
    <w:rsid w:val="00834635"/>
    <w:rsid w:val="008358EE"/>
    <w:rsid w:val="0083613E"/>
    <w:rsid w:val="008413E4"/>
    <w:rsid w:val="00841492"/>
    <w:rsid w:val="00841DEE"/>
    <w:rsid w:val="00842B96"/>
    <w:rsid w:val="0084392F"/>
    <w:rsid w:val="0084411D"/>
    <w:rsid w:val="008445B9"/>
    <w:rsid w:val="008445C5"/>
    <w:rsid w:val="00845BD7"/>
    <w:rsid w:val="00850695"/>
    <w:rsid w:val="00851DD1"/>
    <w:rsid w:val="00851DD9"/>
    <w:rsid w:val="00852269"/>
    <w:rsid w:val="00852C11"/>
    <w:rsid w:val="00853A20"/>
    <w:rsid w:val="00854164"/>
    <w:rsid w:val="00855413"/>
    <w:rsid w:val="008574B5"/>
    <w:rsid w:val="008618FE"/>
    <w:rsid w:val="00861BF9"/>
    <w:rsid w:val="008626E1"/>
    <w:rsid w:val="00862DC9"/>
    <w:rsid w:val="008633F2"/>
    <w:rsid w:val="0086528D"/>
    <w:rsid w:val="0086607D"/>
    <w:rsid w:val="00866950"/>
    <w:rsid w:val="00867DB0"/>
    <w:rsid w:val="00867E70"/>
    <w:rsid w:val="008702F5"/>
    <w:rsid w:val="008708BC"/>
    <w:rsid w:val="00871814"/>
    <w:rsid w:val="00871B63"/>
    <w:rsid w:val="00872915"/>
    <w:rsid w:val="00872BC4"/>
    <w:rsid w:val="008746F2"/>
    <w:rsid w:val="008749EC"/>
    <w:rsid w:val="00874E43"/>
    <w:rsid w:val="00875726"/>
    <w:rsid w:val="00876317"/>
    <w:rsid w:val="008773F3"/>
    <w:rsid w:val="00880EC9"/>
    <w:rsid w:val="00882607"/>
    <w:rsid w:val="00884D7B"/>
    <w:rsid w:val="00886370"/>
    <w:rsid w:val="00886405"/>
    <w:rsid w:val="00886698"/>
    <w:rsid w:val="008873B4"/>
    <w:rsid w:val="008900A3"/>
    <w:rsid w:val="00891581"/>
    <w:rsid w:val="008916E3"/>
    <w:rsid w:val="00891717"/>
    <w:rsid w:val="00892323"/>
    <w:rsid w:val="0089275C"/>
    <w:rsid w:val="00892CE5"/>
    <w:rsid w:val="00893D0B"/>
    <w:rsid w:val="00893E34"/>
    <w:rsid w:val="008947BB"/>
    <w:rsid w:val="0089565B"/>
    <w:rsid w:val="00896052"/>
    <w:rsid w:val="00896438"/>
    <w:rsid w:val="008969DF"/>
    <w:rsid w:val="00896A3F"/>
    <w:rsid w:val="00896B9E"/>
    <w:rsid w:val="00896C54"/>
    <w:rsid w:val="00896E21"/>
    <w:rsid w:val="0089728D"/>
    <w:rsid w:val="00897F19"/>
    <w:rsid w:val="008A11FF"/>
    <w:rsid w:val="008A224C"/>
    <w:rsid w:val="008A2F1A"/>
    <w:rsid w:val="008A3FD4"/>
    <w:rsid w:val="008A5603"/>
    <w:rsid w:val="008A5C89"/>
    <w:rsid w:val="008A5F20"/>
    <w:rsid w:val="008A76B4"/>
    <w:rsid w:val="008B2CED"/>
    <w:rsid w:val="008B315A"/>
    <w:rsid w:val="008B39A8"/>
    <w:rsid w:val="008B4304"/>
    <w:rsid w:val="008B50C5"/>
    <w:rsid w:val="008B5F5B"/>
    <w:rsid w:val="008B67D1"/>
    <w:rsid w:val="008B7221"/>
    <w:rsid w:val="008B7538"/>
    <w:rsid w:val="008B7C57"/>
    <w:rsid w:val="008C2C5B"/>
    <w:rsid w:val="008C39FC"/>
    <w:rsid w:val="008C427A"/>
    <w:rsid w:val="008C58BD"/>
    <w:rsid w:val="008C6B22"/>
    <w:rsid w:val="008C7502"/>
    <w:rsid w:val="008D0CDB"/>
    <w:rsid w:val="008D2BEF"/>
    <w:rsid w:val="008D2D70"/>
    <w:rsid w:val="008D2ED7"/>
    <w:rsid w:val="008D3277"/>
    <w:rsid w:val="008D385B"/>
    <w:rsid w:val="008D3879"/>
    <w:rsid w:val="008D3DAE"/>
    <w:rsid w:val="008D4094"/>
    <w:rsid w:val="008D41C6"/>
    <w:rsid w:val="008D42F1"/>
    <w:rsid w:val="008D502C"/>
    <w:rsid w:val="008D5C23"/>
    <w:rsid w:val="008D718C"/>
    <w:rsid w:val="008D77FD"/>
    <w:rsid w:val="008D7825"/>
    <w:rsid w:val="008E026D"/>
    <w:rsid w:val="008E09D9"/>
    <w:rsid w:val="008E13D9"/>
    <w:rsid w:val="008E28FE"/>
    <w:rsid w:val="008E2D04"/>
    <w:rsid w:val="008E2EE4"/>
    <w:rsid w:val="008E347E"/>
    <w:rsid w:val="008E3A98"/>
    <w:rsid w:val="008E4195"/>
    <w:rsid w:val="008E5E5D"/>
    <w:rsid w:val="008E6219"/>
    <w:rsid w:val="008E68DA"/>
    <w:rsid w:val="008F0A34"/>
    <w:rsid w:val="008F0AC1"/>
    <w:rsid w:val="008F0D40"/>
    <w:rsid w:val="008F0DB2"/>
    <w:rsid w:val="008F11FA"/>
    <w:rsid w:val="008F145F"/>
    <w:rsid w:val="008F1AA4"/>
    <w:rsid w:val="008F2856"/>
    <w:rsid w:val="008F2D25"/>
    <w:rsid w:val="008F2D9C"/>
    <w:rsid w:val="008F4888"/>
    <w:rsid w:val="008F4FE3"/>
    <w:rsid w:val="008F5E3F"/>
    <w:rsid w:val="008F666A"/>
    <w:rsid w:val="0090154A"/>
    <w:rsid w:val="0090175D"/>
    <w:rsid w:val="00901D6F"/>
    <w:rsid w:val="009029C8"/>
    <w:rsid w:val="00902C91"/>
    <w:rsid w:val="00903683"/>
    <w:rsid w:val="00903FA4"/>
    <w:rsid w:val="00905089"/>
    <w:rsid w:val="00905288"/>
    <w:rsid w:val="00911362"/>
    <w:rsid w:val="0091176E"/>
    <w:rsid w:val="00911AEA"/>
    <w:rsid w:val="00913E32"/>
    <w:rsid w:val="00916BB8"/>
    <w:rsid w:val="00916BD7"/>
    <w:rsid w:val="009179C6"/>
    <w:rsid w:val="0092036F"/>
    <w:rsid w:val="009205FF"/>
    <w:rsid w:val="00920809"/>
    <w:rsid w:val="00921011"/>
    <w:rsid w:val="00921958"/>
    <w:rsid w:val="00922C7A"/>
    <w:rsid w:val="00923D57"/>
    <w:rsid w:val="009249A1"/>
    <w:rsid w:val="00925A64"/>
    <w:rsid w:val="00926269"/>
    <w:rsid w:val="00926D5E"/>
    <w:rsid w:val="009279E9"/>
    <w:rsid w:val="00931A44"/>
    <w:rsid w:val="00931E3B"/>
    <w:rsid w:val="009324FE"/>
    <w:rsid w:val="00933CE6"/>
    <w:rsid w:val="009355F2"/>
    <w:rsid w:val="0093561D"/>
    <w:rsid w:val="00937FDD"/>
    <w:rsid w:val="0094078C"/>
    <w:rsid w:val="0094108A"/>
    <w:rsid w:val="009411E4"/>
    <w:rsid w:val="00942254"/>
    <w:rsid w:val="00942258"/>
    <w:rsid w:val="009434D1"/>
    <w:rsid w:val="0094473D"/>
    <w:rsid w:val="009448DA"/>
    <w:rsid w:val="009449ED"/>
    <w:rsid w:val="00946117"/>
    <w:rsid w:val="00951116"/>
    <w:rsid w:val="009515CD"/>
    <w:rsid w:val="00952D4D"/>
    <w:rsid w:val="0095389A"/>
    <w:rsid w:val="00954484"/>
    <w:rsid w:val="00954650"/>
    <w:rsid w:val="00954902"/>
    <w:rsid w:val="00954E66"/>
    <w:rsid w:val="00956490"/>
    <w:rsid w:val="00956771"/>
    <w:rsid w:val="00956FD7"/>
    <w:rsid w:val="0095745D"/>
    <w:rsid w:val="00957692"/>
    <w:rsid w:val="00960644"/>
    <w:rsid w:val="00961853"/>
    <w:rsid w:val="00961B10"/>
    <w:rsid w:val="00962482"/>
    <w:rsid w:val="00963830"/>
    <w:rsid w:val="00963A55"/>
    <w:rsid w:val="00965CA6"/>
    <w:rsid w:val="00965FC6"/>
    <w:rsid w:val="009668F0"/>
    <w:rsid w:val="00966994"/>
    <w:rsid w:val="0096760D"/>
    <w:rsid w:val="0097002D"/>
    <w:rsid w:val="00970039"/>
    <w:rsid w:val="0097111C"/>
    <w:rsid w:val="00971D9A"/>
    <w:rsid w:val="00972699"/>
    <w:rsid w:val="00972E0F"/>
    <w:rsid w:val="009756E0"/>
    <w:rsid w:val="009761CF"/>
    <w:rsid w:val="009764B4"/>
    <w:rsid w:val="009766E5"/>
    <w:rsid w:val="0097789B"/>
    <w:rsid w:val="00980515"/>
    <w:rsid w:val="009807A3"/>
    <w:rsid w:val="00980E56"/>
    <w:rsid w:val="00982C6C"/>
    <w:rsid w:val="00982F64"/>
    <w:rsid w:val="009847DD"/>
    <w:rsid w:val="00984853"/>
    <w:rsid w:val="00985C8A"/>
    <w:rsid w:val="00987673"/>
    <w:rsid w:val="00992218"/>
    <w:rsid w:val="009930BC"/>
    <w:rsid w:val="00993428"/>
    <w:rsid w:val="00993459"/>
    <w:rsid w:val="00994226"/>
    <w:rsid w:val="00994544"/>
    <w:rsid w:val="00995AB5"/>
    <w:rsid w:val="00995DFA"/>
    <w:rsid w:val="00996648"/>
    <w:rsid w:val="009A06C5"/>
    <w:rsid w:val="009A0785"/>
    <w:rsid w:val="009A0C46"/>
    <w:rsid w:val="009A0E45"/>
    <w:rsid w:val="009A0EE9"/>
    <w:rsid w:val="009A1716"/>
    <w:rsid w:val="009A321C"/>
    <w:rsid w:val="009A3F87"/>
    <w:rsid w:val="009A468A"/>
    <w:rsid w:val="009A5B06"/>
    <w:rsid w:val="009A6877"/>
    <w:rsid w:val="009A7418"/>
    <w:rsid w:val="009A7CB0"/>
    <w:rsid w:val="009B00E0"/>
    <w:rsid w:val="009B0B8F"/>
    <w:rsid w:val="009B1488"/>
    <w:rsid w:val="009B1F39"/>
    <w:rsid w:val="009B256B"/>
    <w:rsid w:val="009B45C2"/>
    <w:rsid w:val="009B7D62"/>
    <w:rsid w:val="009B7E14"/>
    <w:rsid w:val="009C0010"/>
    <w:rsid w:val="009C1710"/>
    <w:rsid w:val="009C22F0"/>
    <w:rsid w:val="009C3CAF"/>
    <w:rsid w:val="009C5BEC"/>
    <w:rsid w:val="009C5C47"/>
    <w:rsid w:val="009C5D41"/>
    <w:rsid w:val="009C6074"/>
    <w:rsid w:val="009D0D27"/>
    <w:rsid w:val="009D0E44"/>
    <w:rsid w:val="009D1576"/>
    <w:rsid w:val="009D1604"/>
    <w:rsid w:val="009D1851"/>
    <w:rsid w:val="009D34A1"/>
    <w:rsid w:val="009D390A"/>
    <w:rsid w:val="009D460A"/>
    <w:rsid w:val="009D562E"/>
    <w:rsid w:val="009D637F"/>
    <w:rsid w:val="009D72B2"/>
    <w:rsid w:val="009D7345"/>
    <w:rsid w:val="009D7926"/>
    <w:rsid w:val="009E0929"/>
    <w:rsid w:val="009E1FEF"/>
    <w:rsid w:val="009E262E"/>
    <w:rsid w:val="009E2D46"/>
    <w:rsid w:val="009E357C"/>
    <w:rsid w:val="009E377B"/>
    <w:rsid w:val="009E3EDA"/>
    <w:rsid w:val="009E5D52"/>
    <w:rsid w:val="009E6801"/>
    <w:rsid w:val="009E721F"/>
    <w:rsid w:val="009E7235"/>
    <w:rsid w:val="009E736E"/>
    <w:rsid w:val="009E7BD1"/>
    <w:rsid w:val="009F0D1E"/>
    <w:rsid w:val="009F0D45"/>
    <w:rsid w:val="009F14F2"/>
    <w:rsid w:val="009F2129"/>
    <w:rsid w:val="009F2287"/>
    <w:rsid w:val="009F314F"/>
    <w:rsid w:val="009F3F22"/>
    <w:rsid w:val="009F4EF0"/>
    <w:rsid w:val="009F59A1"/>
    <w:rsid w:val="009F5E0D"/>
    <w:rsid w:val="009F628D"/>
    <w:rsid w:val="009F6483"/>
    <w:rsid w:val="00A00381"/>
    <w:rsid w:val="00A00A31"/>
    <w:rsid w:val="00A01B1D"/>
    <w:rsid w:val="00A0246B"/>
    <w:rsid w:val="00A02580"/>
    <w:rsid w:val="00A02CFF"/>
    <w:rsid w:val="00A06AB8"/>
    <w:rsid w:val="00A103DE"/>
    <w:rsid w:val="00A11114"/>
    <w:rsid w:val="00A113CB"/>
    <w:rsid w:val="00A11790"/>
    <w:rsid w:val="00A1485D"/>
    <w:rsid w:val="00A14D47"/>
    <w:rsid w:val="00A1593A"/>
    <w:rsid w:val="00A1602E"/>
    <w:rsid w:val="00A16625"/>
    <w:rsid w:val="00A17885"/>
    <w:rsid w:val="00A17A37"/>
    <w:rsid w:val="00A20AF1"/>
    <w:rsid w:val="00A20D8C"/>
    <w:rsid w:val="00A2138B"/>
    <w:rsid w:val="00A2162A"/>
    <w:rsid w:val="00A217C5"/>
    <w:rsid w:val="00A21E2E"/>
    <w:rsid w:val="00A225D1"/>
    <w:rsid w:val="00A23593"/>
    <w:rsid w:val="00A23CFA"/>
    <w:rsid w:val="00A24290"/>
    <w:rsid w:val="00A25983"/>
    <w:rsid w:val="00A25E08"/>
    <w:rsid w:val="00A260CF"/>
    <w:rsid w:val="00A265B5"/>
    <w:rsid w:val="00A26F1D"/>
    <w:rsid w:val="00A30B26"/>
    <w:rsid w:val="00A313B5"/>
    <w:rsid w:val="00A32EF9"/>
    <w:rsid w:val="00A33F18"/>
    <w:rsid w:val="00A356D2"/>
    <w:rsid w:val="00A35DD8"/>
    <w:rsid w:val="00A36AB4"/>
    <w:rsid w:val="00A37106"/>
    <w:rsid w:val="00A37A6B"/>
    <w:rsid w:val="00A415B3"/>
    <w:rsid w:val="00A41AA3"/>
    <w:rsid w:val="00A42848"/>
    <w:rsid w:val="00A42AFC"/>
    <w:rsid w:val="00A43262"/>
    <w:rsid w:val="00A4415C"/>
    <w:rsid w:val="00A44F57"/>
    <w:rsid w:val="00A4558E"/>
    <w:rsid w:val="00A46199"/>
    <w:rsid w:val="00A464F0"/>
    <w:rsid w:val="00A46B0D"/>
    <w:rsid w:val="00A50407"/>
    <w:rsid w:val="00A50596"/>
    <w:rsid w:val="00A5125F"/>
    <w:rsid w:val="00A517BF"/>
    <w:rsid w:val="00A52161"/>
    <w:rsid w:val="00A527DB"/>
    <w:rsid w:val="00A52874"/>
    <w:rsid w:val="00A5307C"/>
    <w:rsid w:val="00A533AD"/>
    <w:rsid w:val="00A53FD6"/>
    <w:rsid w:val="00A5619A"/>
    <w:rsid w:val="00A573DF"/>
    <w:rsid w:val="00A57B0E"/>
    <w:rsid w:val="00A57C81"/>
    <w:rsid w:val="00A57CAB"/>
    <w:rsid w:val="00A6145A"/>
    <w:rsid w:val="00A61C1F"/>
    <w:rsid w:val="00A6268D"/>
    <w:rsid w:val="00A64504"/>
    <w:rsid w:val="00A6492E"/>
    <w:rsid w:val="00A65029"/>
    <w:rsid w:val="00A65BD2"/>
    <w:rsid w:val="00A67C8C"/>
    <w:rsid w:val="00A7019C"/>
    <w:rsid w:val="00A70B99"/>
    <w:rsid w:val="00A70BA3"/>
    <w:rsid w:val="00A72138"/>
    <w:rsid w:val="00A7381E"/>
    <w:rsid w:val="00A751D6"/>
    <w:rsid w:val="00A75E17"/>
    <w:rsid w:val="00A760E5"/>
    <w:rsid w:val="00A761F2"/>
    <w:rsid w:val="00A763EE"/>
    <w:rsid w:val="00A764C2"/>
    <w:rsid w:val="00A76D74"/>
    <w:rsid w:val="00A81C46"/>
    <w:rsid w:val="00A81DCD"/>
    <w:rsid w:val="00A82F95"/>
    <w:rsid w:val="00A832A5"/>
    <w:rsid w:val="00A83C7A"/>
    <w:rsid w:val="00A84D22"/>
    <w:rsid w:val="00A85229"/>
    <w:rsid w:val="00A85298"/>
    <w:rsid w:val="00A85472"/>
    <w:rsid w:val="00A85E61"/>
    <w:rsid w:val="00A86E7F"/>
    <w:rsid w:val="00A87D9D"/>
    <w:rsid w:val="00A90880"/>
    <w:rsid w:val="00A92C6B"/>
    <w:rsid w:val="00A9407E"/>
    <w:rsid w:val="00A966FC"/>
    <w:rsid w:val="00A969D4"/>
    <w:rsid w:val="00A9707A"/>
    <w:rsid w:val="00A97705"/>
    <w:rsid w:val="00A97E94"/>
    <w:rsid w:val="00A97F54"/>
    <w:rsid w:val="00AA211C"/>
    <w:rsid w:val="00AA25A9"/>
    <w:rsid w:val="00AA2871"/>
    <w:rsid w:val="00AA2B69"/>
    <w:rsid w:val="00AA3240"/>
    <w:rsid w:val="00AA37A2"/>
    <w:rsid w:val="00AA5E65"/>
    <w:rsid w:val="00AA60B4"/>
    <w:rsid w:val="00AA6277"/>
    <w:rsid w:val="00AA6460"/>
    <w:rsid w:val="00AA719F"/>
    <w:rsid w:val="00AB07B9"/>
    <w:rsid w:val="00AB0CE7"/>
    <w:rsid w:val="00AB12FD"/>
    <w:rsid w:val="00AB2565"/>
    <w:rsid w:val="00AB2CC0"/>
    <w:rsid w:val="00AB30B0"/>
    <w:rsid w:val="00AB37B6"/>
    <w:rsid w:val="00AB3D58"/>
    <w:rsid w:val="00AB3FB4"/>
    <w:rsid w:val="00AB4A05"/>
    <w:rsid w:val="00AB4E45"/>
    <w:rsid w:val="00AB54D7"/>
    <w:rsid w:val="00AB5F09"/>
    <w:rsid w:val="00AB67CD"/>
    <w:rsid w:val="00AC0C44"/>
    <w:rsid w:val="00AC1064"/>
    <w:rsid w:val="00AC117D"/>
    <w:rsid w:val="00AC2014"/>
    <w:rsid w:val="00AC2666"/>
    <w:rsid w:val="00AC3483"/>
    <w:rsid w:val="00AC3698"/>
    <w:rsid w:val="00AC3B5A"/>
    <w:rsid w:val="00AC3FF1"/>
    <w:rsid w:val="00AC45AC"/>
    <w:rsid w:val="00AC6283"/>
    <w:rsid w:val="00AC6CBB"/>
    <w:rsid w:val="00AC7A39"/>
    <w:rsid w:val="00AD0178"/>
    <w:rsid w:val="00AD028E"/>
    <w:rsid w:val="00AD05E3"/>
    <w:rsid w:val="00AD109F"/>
    <w:rsid w:val="00AD1954"/>
    <w:rsid w:val="00AD2317"/>
    <w:rsid w:val="00AD425D"/>
    <w:rsid w:val="00AD51DC"/>
    <w:rsid w:val="00AD584C"/>
    <w:rsid w:val="00AD5A0E"/>
    <w:rsid w:val="00AD5F59"/>
    <w:rsid w:val="00AE14B6"/>
    <w:rsid w:val="00AE17DF"/>
    <w:rsid w:val="00AE1F85"/>
    <w:rsid w:val="00AE233E"/>
    <w:rsid w:val="00AE262B"/>
    <w:rsid w:val="00AE4422"/>
    <w:rsid w:val="00AE56E6"/>
    <w:rsid w:val="00AF0A32"/>
    <w:rsid w:val="00AF2EF2"/>
    <w:rsid w:val="00AF31B3"/>
    <w:rsid w:val="00AF4F0F"/>
    <w:rsid w:val="00AF568A"/>
    <w:rsid w:val="00AF57CA"/>
    <w:rsid w:val="00AF5D90"/>
    <w:rsid w:val="00B00340"/>
    <w:rsid w:val="00B01694"/>
    <w:rsid w:val="00B0179E"/>
    <w:rsid w:val="00B03588"/>
    <w:rsid w:val="00B036D5"/>
    <w:rsid w:val="00B03D0E"/>
    <w:rsid w:val="00B04303"/>
    <w:rsid w:val="00B04B31"/>
    <w:rsid w:val="00B05528"/>
    <w:rsid w:val="00B05DE1"/>
    <w:rsid w:val="00B067C5"/>
    <w:rsid w:val="00B071A2"/>
    <w:rsid w:val="00B10432"/>
    <w:rsid w:val="00B11428"/>
    <w:rsid w:val="00B1279C"/>
    <w:rsid w:val="00B14D23"/>
    <w:rsid w:val="00B14DF1"/>
    <w:rsid w:val="00B151E2"/>
    <w:rsid w:val="00B16302"/>
    <w:rsid w:val="00B163CD"/>
    <w:rsid w:val="00B164D9"/>
    <w:rsid w:val="00B16E2E"/>
    <w:rsid w:val="00B17480"/>
    <w:rsid w:val="00B17D0C"/>
    <w:rsid w:val="00B17F88"/>
    <w:rsid w:val="00B20413"/>
    <w:rsid w:val="00B20B11"/>
    <w:rsid w:val="00B20CB7"/>
    <w:rsid w:val="00B210B9"/>
    <w:rsid w:val="00B21C87"/>
    <w:rsid w:val="00B224CE"/>
    <w:rsid w:val="00B22556"/>
    <w:rsid w:val="00B22DDD"/>
    <w:rsid w:val="00B231EB"/>
    <w:rsid w:val="00B24376"/>
    <w:rsid w:val="00B27BDE"/>
    <w:rsid w:val="00B27D56"/>
    <w:rsid w:val="00B30FA3"/>
    <w:rsid w:val="00B315CD"/>
    <w:rsid w:val="00B325F5"/>
    <w:rsid w:val="00B32CDB"/>
    <w:rsid w:val="00B32DBD"/>
    <w:rsid w:val="00B3308D"/>
    <w:rsid w:val="00B336F0"/>
    <w:rsid w:val="00B35D11"/>
    <w:rsid w:val="00B364BB"/>
    <w:rsid w:val="00B36B87"/>
    <w:rsid w:val="00B40E22"/>
    <w:rsid w:val="00B4218E"/>
    <w:rsid w:val="00B4246E"/>
    <w:rsid w:val="00B4330F"/>
    <w:rsid w:val="00B44944"/>
    <w:rsid w:val="00B44FDC"/>
    <w:rsid w:val="00B469FB"/>
    <w:rsid w:val="00B5066B"/>
    <w:rsid w:val="00B511D9"/>
    <w:rsid w:val="00B516E9"/>
    <w:rsid w:val="00B52057"/>
    <w:rsid w:val="00B52579"/>
    <w:rsid w:val="00B528D3"/>
    <w:rsid w:val="00B5292D"/>
    <w:rsid w:val="00B52CE9"/>
    <w:rsid w:val="00B531AE"/>
    <w:rsid w:val="00B542A2"/>
    <w:rsid w:val="00B54C1B"/>
    <w:rsid w:val="00B55AC0"/>
    <w:rsid w:val="00B55D23"/>
    <w:rsid w:val="00B55F17"/>
    <w:rsid w:val="00B570B3"/>
    <w:rsid w:val="00B6044D"/>
    <w:rsid w:val="00B60A1A"/>
    <w:rsid w:val="00B61AB5"/>
    <w:rsid w:val="00B64B33"/>
    <w:rsid w:val="00B66EF9"/>
    <w:rsid w:val="00B70026"/>
    <w:rsid w:val="00B70369"/>
    <w:rsid w:val="00B7068A"/>
    <w:rsid w:val="00B70849"/>
    <w:rsid w:val="00B70B55"/>
    <w:rsid w:val="00B72958"/>
    <w:rsid w:val="00B72977"/>
    <w:rsid w:val="00B72E70"/>
    <w:rsid w:val="00B73FDB"/>
    <w:rsid w:val="00B75EB6"/>
    <w:rsid w:val="00B76299"/>
    <w:rsid w:val="00B765EB"/>
    <w:rsid w:val="00B7732B"/>
    <w:rsid w:val="00B8046D"/>
    <w:rsid w:val="00B80EC2"/>
    <w:rsid w:val="00B81357"/>
    <w:rsid w:val="00B82880"/>
    <w:rsid w:val="00B83DDF"/>
    <w:rsid w:val="00B8466B"/>
    <w:rsid w:val="00B874C1"/>
    <w:rsid w:val="00B90728"/>
    <w:rsid w:val="00B91CAB"/>
    <w:rsid w:val="00B92C01"/>
    <w:rsid w:val="00B94277"/>
    <w:rsid w:val="00B944F5"/>
    <w:rsid w:val="00B95106"/>
    <w:rsid w:val="00B95804"/>
    <w:rsid w:val="00B959D8"/>
    <w:rsid w:val="00B965C7"/>
    <w:rsid w:val="00B972E6"/>
    <w:rsid w:val="00BA127E"/>
    <w:rsid w:val="00BA1521"/>
    <w:rsid w:val="00BA1CC7"/>
    <w:rsid w:val="00BA2EE6"/>
    <w:rsid w:val="00BA3AD2"/>
    <w:rsid w:val="00BA41EF"/>
    <w:rsid w:val="00BB027A"/>
    <w:rsid w:val="00BB0A45"/>
    <w:rsid w:val="00BB15AF"/>
    <w:rsid w:val="00BB3253"/>
    <w:rsid w:val="00BB36FF"/>
    <w:rsid w:val="00BB4119"/>
    <w:rsid w:val="00BB4A54"/>
    <w:rsid w:val="00BB509C"/>
    <w:rsid w:val="00BB5110"/>
    <w:rsid w:val="00BB5E64"/>
    <w:rsid w:val="00BB678B"/>
    <w:rsid w:val="00BB70F4"/>
    <w:rsid w:val="00BB7A39"/>
    <w:rsid w:val="00BB7DFE"/>
    <w:rsid w:val="00BC06C7"/>
    <w:rsid w:val="00BC1F0F"/>
    <w:rsid w:val="00BC2118"/>
    <w:rsid w:val="00BC22F1"/>
    <w:rsid w:val="00BC3117"/>
    <w:rsid w:val="00BC4421"/>
    <w:rsid w:val="00BC7CFD"/>
    <w:rsid w:val="00BD0064"/>
    <w:rsid w:val="00BD0841"/>
    <w:rsid w:val="00BD08D7"/>
    <w:rsid w:val="00BD0A9D"/>
    <w:rsid w:val="00BD1F80"/>
    <w:rsid w:val="00BD2B61"/>
    <w:rsid w:val="00BD2D4D"/>
    <w:rsid w:val="00BD49AD"/>
    <w:rsid w:val="00BD4C30"/>
    <w:rsid w:val="00BE1565"/>
    <w:rsid w:val="00BE219C"/>
    <w:rsid w:val="00BE30D6"/>
    <w:rsid w:val="00BE3928"/>
    <w:rsid w:val="00BE6A13"/>
    <w:rsid w:val="00BE6D00"/>
    <w:rsid w:val="00BE7148"/>
    <w:rsid w:val="00BE7EA7"/>
    <w:rsid w:val="00BF0438"/>
    <w:rsid w:val="00BF06C0"/>
    <w:rsid w:val="00BF0941"/>
    <w:rsid w:val="00BF0F81"/>
    <w:rsid w:val="00BF2B8E"/>
    <w:rsid w:val="00BF4DF8"/>
    <w:rsid w:val="00BF51E5"/>
    <w:rsid w:val="00BF640B"/>
    <w:rsid w:val="00BF6B96"/>
    <w:rsid w:val="00C0278D"/>
    <w:rsid w:val="00C03C23"/>
    <w:rsid w:val="00C04380"/>
    <w:rsid w:val="00C0488A"/>
    <w:rsid w:val="00C0547E"/>
    <w:rsid w:val="00C0744B"/>
    <w:rsid w:val="00C1001B"/>
    <w:rsid w:val="00C1088F"/>
    <w:rsid w:val="00C13249"/>
    <w:rsid w:val="00C1358D"/>
    <w:rsid w:val="00C13B00"/>
    <w:rsid w:val="00C149F5"/>
    <w:rsid w:val="00C14E08"/>
    <w:rsid w:val="00C16C2E"/>
    <w:rsid w:val="00C16E00"/>
    <w:rsid w:val="00C1722E"/>
    <w:rsid w:val="00C201E9"/>
    <w:rsid w:val="00C20395"/>
    <w:rsid w:val="00C22107"/>
    <w:rsid w:val="00C226C0"/>
    <w:rsid w:val="00C24364"/>
    <w:rsid w:val="00C24AE8"/>
    <w:rsid w:val="00C2521D"/>
    <w:rsid w:val="00C26331"/>
    <w:rsid w:val="00C263C6"/>
    <w:rsid w:val="00C271FB"/>
    <w:rsid w:val="00C326D8"/>
    <w:rsid w:val="00C3365D"/>
    <w:rsid w:val="00C33839"/>
    <w:rsid w:val="00C33DAB"/>
    <w:rsid w:val="00C348DD"/>
    <w:rsid w:val="00C3527A"/>
    <w:rsid w:val="00C36ADE"/>
    <w:rsid w:val="00C37BD8"/>
    <w:rsid w:val="00C4035F"/>
    <w:rsid w:val="00C40E2A"/>
    <w:rsid w:val="00C41FAD"/>
    <w:rsid w:val="00C42CE0"/>
    <w:rsid w:val="00C43128"/>
    <w:rsid w:val="00C4314A"/>
    <w:rsid w:val="00C436CD"/>
    <w:rsid w:val="00C45554"/>
    <w:rsid w:val="00C4587E"/>
    <w:rsid w:val="00C45AFA"/>
    <w:rsid w:val="00C46BB5"/>
    <w:rsid w:val="00C46C80"/>
    <w:rsid w:val="00C47025"/>
    <w:rsid w:val="00C474AD"/>
    <w:rsid w:val="00C5120E"/>
    <w:rsid w:val="00C515B7"/>
    <w:rsid w:val="00C515D2"/>
    <w:rsid w:val="00C53A28"/>
    <w:rsid w:val="00C54590"/>
    <w:rsid w:val="00C54861"/>
    <w:rsid w:val="00C563BB"/>
    <w:rsid w:val="00C57480"/>
    <w:rsid w:val="00C57E7F"/>
    <w:rsid w:val="00C62EBE"/>
    <w:rsid w:val="00C63169"/>
    <w:rsid w:val="00C63274"/>
    <w:rsid w:val="00C638C6"/>
    <w:rsid w:val="00C639EE"/>
    <w:rsid w:val="00C63F2C"/>
    <w:rsid w:val="00C65017"/>
    <w:rsid w:val="00C674F7"/>
    <w:rsid w:val="00C67BEF"/>
    <w:rsid w:val="00C707B3"/>
    <w:rsid w:val="00C708E3"/>
    <w:rsid w:val="00C70A59"/>
    <w:rsid w:val="00C70FC4"/>
    <w:rsid w:val="00C71698"/>
    <w:rsid w:val="00C727FA"/>
    <w:rsid w:val="00C7354C"/>
    <w:rsid w:val="00C73879"/>
    <w:rsid w:val="00C7413E"/>
    <w:rsid w:val="00C742A5"/>
    <w:rsid w:val="00C74F88"/>
    <w:rsid w:val="00C75A55"/>
    <w:rsid w:val="00C75AAA"/>
    <w:rsid w:val="00C777F0"/>
    <w:rsid w:val="00C8053F"/>
    <w:rsid w:val="00C80876"/>
    <w:rsid w:val="00C817AC"/>
    <w:rsid w:val="00C833D7"/>
    <w:rsid w:val="00C84283"/>
    <w:rsid w:val="00C84ECE"/>
    <w:rsid w:val="00C85026"/>
    <w:rsid w:val="00C85D63"/>
    <w:rsid w:val="00C86DF5"/>
    <w:rsid w:val="00C87F1B"/>
    <w:rsid w:val="00C91484"/>
    <w:rsid w:val="00C91B8C"/>
    <w:rsid w:val="00C92180"/>
    <w:rsid w:val="00C932E3"/>
    <w:rsid w:val="00C933EE"/>
    <w:rsid w:val="00C93C8A"/>
    <w:rsid w:val="00C941F8"/>
    <w:rsid w:val="00C94AA1"/>
    <w:rsid w:val="00C96C11"/>
    <w:rsid w:val="00C96FDA"/>
    <w:rsid w:val="00CA1818"/>
    <w:rsid w:val="00CA1AB7"/>
    <w:rsid w:val="00CA2EA2"/>
    <w:rsid w:val="00CA33BE"/>
    <w:rsid w:val="00CA3A89"/>
    <w:rsid w:val="00CA49E1"/>
    <w:rsid w:val="00CA509A"/>
    <w:rsid w:val="00CA61C9"/>
    <w:rsid w:val="00CA6BC0"/>
    <w:rsid w:val="00CB135E"/>
    <w:rsid w:val="00CB21FF"/>
    <w:rsid w:val="00CB34CD"/>
    <w:rsid w:val="00CB3F73"/>
    <w:rsid w:val="00CB4766"/>
    <w:rsid w:val="00CB5116"/>
    <w:rsid w:val="00CB5459"/>
    <w:rsid w:val="00CB6B34"/>
    <w:rsid w:val="00CB7C17"/>
    <w:rsid w:val="00CC01D4"/>
    <w:rsid w:val="00CC1CD0"/>
    <w:rsid w:val="00CC2132"/>
    <w:rsid w:val="00CC3CEC"/>
    <w:rsid w:val="00CC43A1"/>
    <w:rsid w:val="00CC4834"/>
    <w:rsid w:val="00CC5540"/>
    <w:rsid w:val="00CC6672"/>
    <w:rsid w:val="00CD0990"/>
    <w:rsid w:val="00CD1232"/>
    <w:rsid w:val="00CD191A"/>
    <w:rsid w:val="00CD1BFD"/>
    <w:rsid w:val="00CD1E88"/>
    <w:rsid w:val="00CD40CB"/>
    <w:rsid w:val="00CD427B"/>
    <w:rsid w:val="00CD5351"/>
    <w:rsid w:val="00CD5CD6"/>
    <w:rsid w:val="00CD72F3"/>
    <w:rsid w:val="00CE100B"/>
    <w:rsid w:val="00CE303B"/>
    <w:rsid w:val="00CE48FC"/>
    <w:rsid w:val="00CE4F21"/>
    <w:rsid w:val="00CE4FD3"/>
    <w:rsid w:val="00CE5445"/>
    <w:rsid w:val="00CE568C"/>
    <w:rsid w:val="00CE62B9"/>
    <w:rsid w:val="00CF0617"/>
    <w:rsid w:val="00CF0701"/>
    <w:rsid w:val="00CF13FC"/>
    <w:rsid w:val="00CF1D2B"/>
    <w:rsid w:val="00CF28DF"/>
    <w:rsid w:val="00CF43EC"/>
    <w:rsid w:val="00CF45F9"/>
    <w:rsid w:val="00CF4922"/>
    <w:rsid w:val="00CF497A"/>
    <w:rsid w:val="00CF4D65"/>
    <w:rsid w:val="00CF5D71"/>
    <w:rsid w:val="00CF625D"/>
    <w:rsid w:val="00CF64A1"/>
    <w:rsid w:val="00CF68E6"/>
    <w:rsid w:val="00CF6DF0"/>
    <w:rsid w:val="00CF7772"/>
    <w:rsid w:val="00CF7968"/>
    <w:rsid w:val="00CF7B44"/>
    <w:rsid w:val="00CF7B81"/>
    <w:rsid w:val="00D04184"/>
    <w:rsid w:val="00D05045"/>
    <w:rsid w:val="00D0677E"/>
    <w:rsid w:val="00D0685A"/>
    <w:rsid w:val="00D06B58"/>
    <w:rsid w:val="00D06D0C"/>
    <w:rsid w:val="00D0713D"/>
    <w:rsid w:val="00D104C5"/>
    <w:rsid w:val="00D1059C"/>
    <w:rsid w:val="00D128BB"/>
    <w:rsid w:val="00D14DE5"/>
    <w:rsid w:val="00D15490"/>
    <w:rsid w:val="00D16874"/>
    <w:rsid w:val="00D16A0D"/>
    <w:rsid w:val="00D20036"/>
    <w:rsid w:val="00D21398"/>
    <w:rsid w:val="00D21631"/>
    <w:rsid w:val="00D221F0"/>
    <w:rsid w:val="00D23778"/>
    <w:rsid w:val="00D24038"/>
    <w:rsid w:val="00D247AD"/>
    <w:rsid w:val="00D24E2C"/>
    <w:rsid w:val="00D26348"/>
    <w:rsid w:val="00D27057"/>
    <w:rsid w:val="00D27392"/>
    <w:rsid w:val="00D301E3"/>
    <w:rsid w:val="00D30631"/>
    <w:rsid w:val="00D30F39"/>
    <w:rsid w:val="00D31D74"/>
    <w:rsid w:val="00D327D2"/>
    <w:rsid w:val="00D32B68"/>
    <w:rsid w:val="00D33634"/>
    <w:rsid w:val="00D33E55"/>
    <w:rsid w:val="00D352F0"/>
    <w:rsid w:val="00D3572D"/>
    <w:rsid w:val="00D3660A"/>
    <w:rsid w:val="00D37509"/>
    <w:rsid w:val="00D42032"/>
    <w:rsid w:val="00D428D0"/>
    <w:rsid w:val="00D430FB"/>
    <w:rsid w:val="00D43BBB"/>
    <w:rsid w:val="00D44822"/>
    <w:rsid w:val="00D45D10"/>
    <w:rsid w:val="00D45EF2"/>
    <w:rsid w:val="00D474B2"/>
    <w:rsid w:val="00D50027"/>
    <w:rsid w:val="00D510BF"/>
    <w:rsid w:val="00D51571"/>
    <w:rsid w:val="00D51EAF"/>
    <w:rsid w:val="00D52336"/>
    <w:rsid w:val="00D52388"/>
    <w:rsid w:val="00D52447"/>
    <w:rsid w:val="00D53EB3"/>
    <w:rsid w:val="00D56C43"/>
    <w:rsid w:val="00D57A47"/>
    <w:rsid w:val="00D61150"/>
    <w:rsid w:val="00D6124B"/>
    <w:rsid w:val="00D63B2A"/>
    <w:rsid w:val="00D661FC"/>
    <w:rsid w:val="00D66D72"/>
    <w:rsid w:val="00D67287"/>
    <w:rsid w:val="00D70B61"/>
    <w:rsid w:val="00D7579B"/>
    <w:rsid w:val="00D75DFB"/>
    <w:rsid w:val="00D811F1"/>
    <w:rsid w:val="00D81237"/>
    <w:rsid w:val="00D81417"/>
    <w:rsid w:val="00D817D7"/>
    <w:rsid w:val="00D819EE"/>
    <w:rsid w:val="00D821CA"/>
    <w:rsid w:val="00D8393D"/>
    <w:rsid w:val="00D83B82"/>
    <w:rsid w:val="00D84451"/>
    <w:rsid w:val="00D85A76"/>
    <w:rsid w:val="00D85D55"/>
    <w:rsid w:val="00D87690"/>
    <w:rsid w:val="00D87726"/>
    <w:rsid w:val="00D90782"/>
    <w:rsid w:val="00D915E1"/>
    <w:rsid w:val="00D916AB"/>
    <w:rsid w:val="00D91CEF"/>
    <w:rsid w:val="00D93D92"/>
    <w:rsid w:val="00D94330"/>
    <w:rsid w:val="00D944A2"/>
    <w:rsid w:val="00D9491B"/>
    <w:rsid w:val="00D9542D"/>
    <w:rsid w:val="00D95633"/>
    <w:rsid w:val="00D95737"/>
    <w:rsid w:val="00DA169F"/>
    <w:rsid w:val="00DA21D6"/>
    <w:rsid w:val="00DA2292"/>
    <w:rsid w:val="00DA2657"/>
    <w:rsid w:val="00DA266D"/>
    <w:rsid w:val="00DA4564"/>
    <w:rsid w:val="00DA6209"/>
    <w:rsid w:val="00DA7296"/>
    <w:rsid w:val="00DB1BCF"/>
    <w:rsid w:val="00DB2193"/>
    <w:rsid w:val="00DB28FA"/>
    <w:rsid w:val="00DB31B8"/>
    <w:rsid w:val="00DB44C1"/>
    <w:rsid w:val="00DB4D3D"/>
    <w:rsid w:val="00DB554A"/>
    <w:rsid w:val="00DB6159"/>
    <w:rsid w:val="00DB65BA"/>
    <w:rsid w:val="00DB6CEA"/>
    <w:rsid w:val="00DC0337"/>
    <w:rsid w:val="00DC06E8"/>
    <w:rsid w:val="00DC0822"/>
    <w:rsid w:val="00DC0A03"/>
    <w:rsid w:val="00DC0B8E"/>
    <w:rsid w:val="00DC10BF"/>
    <w:rsid w:val="00DC186F"/>
    <w:rsid w:val="00DC2486"/>
    <w:rsid w:val="00DC279E"/>
    <w:rsid w:val="00DC2B3F"/>
    <w:rsid w:val="00DC38F5"/>
    <w:rsid w:val="00DC4369"/>
    <w:rsid w:val="00DC4AAB"/>
    <w:rsid w:val="00DC5C0D"/>
    <w:rsid w:val="00DC5F74"/>
    <w:rsid w:val="00DC653A"/>
    <w:rsid w:val="00DC6A35"/>
    <w:rsid w:val="00DD1ACB"/>
    <w:rsid w:val="00DD2951"/>
    <w:rsid w:val="00DD2AA6"/>
    <w:rsid w:val="00DD2C06"/>
    <w:rsid w:val="00DD2D3D"/>
    <w:rsid w:val="00DD3399"/>
    <w:rsid w:val="00DD42A8"/>
    <w:rsid w:val="00DD4647"/>
    <w:rsid w:val="00DD49BC"/>
    <w:rsid w:val="00DD4BD3"/>
    <w:rsid w:val="00DD55F0"/>
    <w:rsid w:val="00DD657D"/>
    <w:rsid w:val="00DE01FC"/>
    <w:rsid w:val="00DE066C"/>
    <w:rsid w:val="00DE31DC"/>
    <w:rsid w:val="00DE3B80"/>
    <w:rsid w:val="00DE4170"/>
    <w:rsid w:val="00DE44C7"/>
    <w:rsid w:val="00DE517B"/>
    <w:rsid w:val="00DE5826"/>
    <w:rsid w:val="00DE62C8"/>
    <w:rsid w:val="00DE78F0"/>
    <w:rsid w:val="00DF0667"/>
    <w:rsid w:val="00DF1894"/>
    <w:rsid w:val="00DF19B0"/>
    <w:rsid w:val="00DF1A8E"/>
    <w:rsid w:val="00DF2130"/>
    <w:rsid w:val="00DF227B"/>
    <w:rsid w:val="00DF2EB7"/>
    <w:rsid w:val="00DF4637"/>
    <w:rsid w:val="00DF4B0D"/>
    <w:rsid w:val="00DF5605"/>
    <w:rsid w:val="00E00128"/>
    <w:rsid w:val="00E00A8F"/>
    <w:rsid w:val="00E00DB5"/>
    <w:rsid w:val="00E0162C"/>
    <w:rsid w:val="00E01917"/>
    <w:rsid w:val="00E03120"/>
    <w:rsid w:val="00E041EE"/>
    <w:rsid w:val="00E07488"/>
    <w:rsid w:val="00E13AA1"/>
    <w:rsid w:val="00E1476D"/>
    <w:rsid w:val="00E1583A"/>
    <w:rsid w:val="00E15CCA"/>
    <w:rsid w:val="00E166FB"/>
    <w:rsid w:val="00E17F83"/>
    <w:rsid w:val="00E202FE"/>
    <w:rsid w:val="00E224C8"/>
    <w:rsid w:val="00E22879"/>
    <w:rsid w:val="00E231CC"/>
    <w:rsid w:val="00E23336"/>
    <w:rsid w:val="00E2371E"/>
    <w:rsid w:val="00E23B2B"/>
    <w:rsid w:val="00E243F9"/>
    <w:rsid w:val="00E2599C"/>
    <w:rsid w:val="00E2606D"/>
    <w:rsid w:val="00E269FB"/>
    <w:rsid w:val="00E30747"/>
    <w:rsid w:val="00E31729"/>
    <w:rsid w:val="00E31AE4"/>
    <w:rsid w:val="00E31E46"/>
    <w:rsid w:val="00E320FE"/>
    <w:rsid w:val="00E3217C"/>
    <w:rsid w:val="00E34032"/>
    <w:rsid w:val="00E34CB4"/>
    <w:rsid w:val="00E35116"/>
    <w:rsid w:val="00E3522D"/>
    <w:rsid w:val="00E35550"/>
    <w:rsid w:val="00E36089"/>
    <w:rsid w:val="00E362F6"/>
    <w:rsid w:val="00E368E2"/>
    <w:rsid w:val="00E3743A"/>
    <w:rsid w:val="00E3752F"/>
    <w:rsid w:val="00E42F26"/>
    <w:rsid w:val="00E43532"/>
    <w:rsid w:val="00E449F6"/>
    <w:rsid w:val="00E44A52"/>
    <w:rsid w:val="00E451CC"/>
    <w:rsid w:val="00E45C34"/>
    <w:rsid w:val="00E45F34"/>
    <w:rsid w:val="00E50484"/>
    <w:rsid w:val="00E5053C"/>
    <w:rsid w:val="00E514CB"/>
    <w:rsid w:val="00E519B1"/>
    <w:rsid w:val="00E521DF"/>
    <w:rsid w:val="00E52566"/>
    <w:rsid w:val="00E52A07"/>
    <w:rsid w:val="00E53556"/>
    <w:rsid w:val="00E53BF8"/>
    <w:rsid w:val="00E5416B"/>
    <w:rsid w:val="00E56C2D"/>
    <w:rsid w:val="00E60867"/>
    <w:rsid w:val="00E61B12"/>
    <w:rsid w:val="00E62775"/>
    <w:rsid w:val="00E64A61"/>
    <w:rsid w:val="00E652FC"/>
    <w:rsid w:val="00E65326"/>
    <w:rsid w:val="00E65408"/>
    <w:rsid w:val="00E65BB1"/>
    <w:rsid w:val="00E67810"/>
    <w:rsid w:val="00E67E50"/>
    <w:rsid w:val="00E70134"/>
    <w:rsid w:val="00E711F4"/>
    <w:rsid w:val="00E71C7B"/>
    <w:rsid w:val="00E72078"/>
    <w:rsid w:val="00E725EF"/>
    <w:rsid w:val="00E72CFD"/>
    <w:rsid w:val="00E73129"/>
    <w:rsid w:val="00E73542"/>
    <w:rsid w:val="00E73949"/>
    <w:rsid w:val="00E73A77"/>
    <w:rsid w:val="00E74A8C"/>
    <w:rsid w:val="00E75992"/>
    <w:rsid w:val="00E77135"/>
    <w:rsid w:val="00E77E91"/>
    <w:rsid w:val="00E8049C"/>
    <w:rsid w:val="00E8169D"/>
    <w:rsid w:val="00E827FA"/>
    <w:rsid w:val="00E84ED5"/>
    <w:rsid w:val="00E873AB"/>
    <w:rsid w:val="00E87D25"/>
    <w:rsid w:val="00E90675"/>
    <w:rsid w:val="00E90749"/>
    <w:rsid w:val="00E90A3E"/>
    <w:rsid w:val="00E90BDB"/>
    <w:rsid w:val="00E90F06"/>
    <w:rsid w:val="00E9101A"/>
    <w:rsid w:val="00E92BA9"/>
    <w:rsid w:val="00E93326"/>
    <w:rsid w:val="00E937C8"/>
    <w:rsid w:val="00E94178"/>
    <w:rsid w:val="00E94995"/>
    <w:rsid w:val="00EA0E9B"/>
    <w:rsid w:val="00EA100E"/>
    <w:rsid w:val="00EA1B33"/>
    <w:rsid w:val="00EA1E8F"/>
    <w:rsid w:val="00EA293D"/>
    <w:rsid w:val="00EA41C1"/>
    <w:rsid w:val="00EA53A7"/>
    <w:rsid w:val="00EA5A91"/>
    <w:rsid w:val="00EA6EAB"/>
    <w:rsid w:val="00EA75CF"/>
    <w:rsid w:val="00EA7606"/>
    <w:rsid w:val="00EA7C27"/>
    <w:rsid w:val="00EB02E1"/>
    <w:rsid w:val="00EB0607"/>
    <w:rsid w:val="00EB10B5"/>
    <w:rsid w:val="00EB1EDC"/>
    <w:rsid w:val="00EB2171"/>
    <w:rsid w:val="00EB2182"/>
    <w:rsid w:val="00EB2923"/>
    <w:rsid w:val="00EB3BDC"/>
    <w:rsid w:val="00EB3F13"/>
    <w:rsid w:val="00EB4497"/>
    <w:rsid w:val="00EB509D"/>
    <w:rsid w:val="00EB53EC"/>
    <w:rsid w:val="00EB6972"/>
    <w:rsid w:val="00EB7BD4"/>
    <w:rsid w:val="00EB7C08"/>
    <w:rsid w:val="00EB7DCE"/>
    <w:rsid w:val="00EC0A32"/>
    <w:rsid w:val="00EC369F"/>
    <w:rsid w:val="00EC3BE7"/>
    <w:rsid w:val="00EC43F3"/>
    <w:rsid w:val="00EC4977"/>
    <w:rsid w:val="00EC52AB"/>
    <w:rsid w:val="00ED0C38"/>
    <w:rsid w:val="00ED124D"/>
    <w:rsid w:val="00ED1B6E"/>
    <w:rsid w:val="00ED1D82"/>
    <w:rsid w:val="00ED2077"/>
    <w:rsid w:val="00ED2EE6"/>
    <w:rsid w:val="00ED5128"/>
    <w:rsid w:val="00ED518F"/>
    <w:rsid w:val="00ED5C11"/>
    <w:rsid w:val="00ED6B9E"/>
    <w:rsid w:val="00ED6BFB"/>
    <w:rsid w:val="00ED75CB"/>
    <w:rsid w:val="00ED78D8"/>
    <w:rsid w:val="00EE109A"/>
    <w:rsid w:val="00EE11A2"/>
    <w:rsid w:val="00EE18A7"/>
    <w:rsid w:val="00EE1A6E"/>
    <w:rsid w:val="00EE2026"/>
    <w:rsid w:val="00EE240B"/>
    <w:rsid w:val="00EE3CA8"/>
    <w:rsid w:val="00EE5429"/>
    <w:rsid w:val="00EE7321"/>
    <w:rsid w:val="00EF3FBF"/>
    <w:rsid w:val="00EF470B"/>
    <w:rsid w:val="00EF4767"/>
    <w:rsid w:val="00EF4A04"/>
    <w:rsid w:val="00EF4BDF"/>
    <w:rsid w:val="00EF5828"/>
    <w:rsid w:val="00EF6C86"/>
    <w:rsid w:val="00F007FE"/>
    <w:rsid w:val="00F00F11"/>
    <w:rsid w:val="00F02E49"/>
    <w:rsid w:val="00F031DE"/>
    <w:rsid w:val="00F03842"/>
    <w:rsid w:val="00F0407F"/>
    <w:rsid w:val="00F043D4"/>
    <w:rsid w:val="00F043F8"/>
    <w:rsid w:val="00F04EB5"/>
    <w:rsid w:val="00F10440"/>
    <w:rsid w:val="00F1070C"/>
    <w:rsid w:val="00F107E9"/>
    <w:rsid w:val="00F1212E"/>
    <w:rsid w:val="00F154F9"/>
    <w:rsid w:val="00F15629"/>
    <w:rsid w:val="00F15B44"/>
    <w:rsid w:val="00F15C04"/>
    <w:rsid w:val="00F1639A"/>
    <w:rsid w:val="00F16D4D"/>
    <w:rsid w:val="00F178BB"/>
    <w:rsid w:val="00F209A6"/>
    <w:rsid w:val="00F222E3"/>
    <w:rsid w:val="00F230EA"/>
    <w:rsid w:val="00F24000"/>
    <w:rsid w:val="00F26ADD"/>
    <w:rsid w:val="00F26B7F"/>
    <w:rsid w:val="00F27DED"/>
    <w:rsid w:val="00F301CB"/>
    <w:rsid w:val="00F3182F"/>
    <w:rsid w:val="00F321EE"/>
    <w:rsid w:val="00F322A4"/>
    <w:rsid w:val="00F33F02"/>
    <w:rsid w:val="00F34DEC"/>
    <w:rsid w:val="00F3553E"/>
    <w:rsid w:val="00F35828"/>
    <w:rsid w:val="00F35D9C"/>
    <w:rsid w:val="00F3616D"/>
    <w:rsid w:val="00F37342"/>
    <w:rsid w:val="00F37CC7"/>
    <w:rsid w:val="00F37DBC"/>
    <w:rsid w:val="00F4034B"/>
    <w:rsid w:val="00F4036E"/>
    <w:rsid w:val="00F40B73"/>
    <w:rsid w:val="00F41F05"/>
    <w:rsid w:val="00F42196"/>
    <w:rsid w:val="00F43B4C"/>
    <w:rsid w:val="00F4441B"/>
    <w:rsid w:val="00F44D77"/>
    <w:rsid w:val="00F47CDC"/>
    <w:rsid w:val="00F47E95"/>
    <w:rsid w:val="00F5028B"/>
    <w:rsid w:val="00F5050D"/>
    <w:rsid w:val="00F50B22"/>
    <w:rsid w:val="00F50C17"/>
    <w:rsid w:val="00F514DF"/>
    <w:rsid w:val="00F51C5C"/>
    <w:rsid w:val="00F51E8F"/>
    <w:rsid w:val="00F533F1"/>
    <w:rsid w:val="00F53BE9"/>
    <w:rsid w:val="00F54006"/>
    <w:rsid w:val="00F54305"/>
    <w:rsid w:val="00F54367"/>
    <w:rsid w:val="00F54397"/>
    <w:rsid w:val="00F547FE"/>
    <w:rsid w:val="00F55F3F"/>
    <w:rsid w:val="00F56FF2"/>
    <w:rsid w:val="00F604A8"/>
    <w:rsid w:val="00F605A9"/>
    <w:rsid w:val="00F60D95"/>
    <w:rsid w:val="00F60DEC"/>
    <w:rsid w:val="00F62069"/>
    <w:rsid w:val="00F6354F"/>
    <w:rsid w:val="00F635B8"/>
    <w:rsid w:val="00F635FA"/>
    <w:rsid w:val="00F6365B"/>
    <w:rsid w:val="00F63764"/>
    <w:rsid w:val="00F647E4"/>
    <w:rsid w:val="00F66AC9"/>
    <w:rsid w:val="00F6766B"/>
    <w:rsid w:val="00F67E63"/>
    <w:rsid w:val="00F7012E"/>
    <w:rsid w:val="00F71957"/>
    <w:rsid w:val="00F722CB"/>
    <w:rsid w:val="00F727D7"/>
    <w:rsid w:val="00F72884"/>
    <w:rsid w:val="00F72ED3"/>
    <w:rsid w:val="00F73EB1"/>
    <w:rsid w:val="00F7461B"/>
    <w:rsid w:val="00F746BC"/>
    <w:rsid w:val="00F754BF"/>
    <w:rsid w:val="00F759D8"/>
    <w:rsid w:val="00F75C49"/>
    <w:rsid w:val="00F820E5"/>
    <w:rsid w:val="00F82D63"/>
    <w:rsid w:val="00F83A3B"/>
    <w:rsid w:val="00F851EE"/>
    <w:rsid w:val="00F85C77"/>
    <w:rsid w:val="00F85EB3"/>
    <w:rsid w:val="00F86869"/>
    <w:rsid w:val="00F877DF"/>
    <w:rsid w:val="00F87B44"/>
    <w:rsid w:val="00F87D61"/>
    <w:rsid w:val="00F87F09"/>
    <w:rsid w:val="00F90205"/>
    <w:rsid w:val="00F90320"/>
    <w:rsid w:val="00F90D70"/>
    <w:rsid w:val="00F90E07"/>
    <w:rsid w:val="00F91910"/>
    <w:rsid w:val="00F91E91"/>
    <w:rsid w:val="00F93521"/>
    <w:rsid w:val="00F939A2"/>
    <w:rsid w:val="00F939E8"/>
    <w:rsid w:val="00F94AA0"/>
    <w:rsid w:val="00F94D4C"/>
    <w:rsid w:val="00F97746"/>
    <w:rsid w:val="00F978EB"/>
    <w:rsid w:val="00FA0ADD"/>
    <w:rsid w:val="00FA10B7"/>
    <w:rsid w:val="00FA1ADD"/>
    <w:rsid w:val="00FA1C2E"/>
    <w:rsid w:val="00FA23D7"/>
    <w:rsid w:val="00FA259F"/>
    <w:rsid w:val="00FA2F34"/>
    <w:rsid w:val="00FA2FCD"/>
    <w:rsid w:val="00FA3115"/>
    <w:rsid w:val="00FA3329"/>
    <w:rsid w:val="00FA345A"/>
    <w:rsid w:val="00FA42D1"/>
    <w:rsid w:val="00FA586E"/>
    <w:rsid w:val="00FA60FF"/>
    <w:rsid w:val="00FA6BE4"/>
    <w:rsid w:val="00FA6E6F"/>
    <w:rsid w:val="00FA705E"/>
    <w:rsid w:val="00FA794D"/>
    <w:rsid w:val="00FB0894"/>
    <w:rsid w:val="00FB413D"/>
    <w:rsid w:val="00FB4F88"/>
    <w:rsid w:val="00FB5C5B"/>
    <w:rsid w:val="00FB7074"/>
    <w:rsid w:val="00FC0CD5"/>
    <w:rsid w:val="00FC179D"/>
    <w:rsid w:val="00FC1F4D"/>
    <w:rsid w:val="00FC3D0A"/>
    <w:rsid w:val="00FC50BC"/>
    <w:rsid w:val="00FC5450"/>
    <w:rsid w:val="00FC619A"/>
    <w:rsid w:val="00FC74FE"/>
    <w:rsid w:val="00FC7AEC"/>
    <w:rsid w:val="00FC7D32"/>
    <w:rsid w:val="00FD0970"/>
    <w:rsid w:val="00FD0AA3"/>
    <w:rsid w:val="00FD1A46"/>
    <w:rsid w:val="00FD2949"/>
    <w:rsid w:val="00FD2D09"/>
    <w:rsid w:val="00FD382F"/>
    <w:rsid w:val="00FD3A41"/>
    <w:rsid w:val="00FD3BA7"/>
    <w:rsid w:val="00FD5584"/>
    <w:rsid w:val="00FD5785"/>
    <w:rsid w:val="00FD610D"/>
    <w:rsid w:val="00FD61CF"/>
    <w:rsid w:val="00FD6428"/>
    <w:rsid w:val="00FD64F9"/>
    <w:rsid w:val="00FD797E"/>
    <w:rsid w:val="00FD79F2"/>
    <w:rsid w:val="00FE0857"/>
    <w:rsid w:val="00FE0982"/>
    <w:rsid w:val="00FE0E57"/>
    <w:rsid w:val="00FE0E99"/>
    <w:rsid w:val="00FE127F"/>
    <w:rsid w:val="00FE241A"/>
    <w:rsid w:val="00FE3963"/>
    <w:rsid w:val="00FE3DED"/>
    <w:rsid w:val="00FE42B7"/>
    <w:rsid w:val="00FE64F1"/>
    <w:rsid w:val="00FE700E"/>
    <w:rsid w:val="00FE7F94"/>
    <w:rsid w:val="00FF06B2"/>
    <w:rsid w:val="00FF06BA"/>
    <w:rsid w:val="00FF0C6E"/>
    <w:rsid w:val="00FF112A"/>
    <w:rsid w:val="00FF1569"/>
    <w:rsid w:val="00FF2714"/>
    <w:rsid w:val="00FF2BB8"/>
    <w:rsid w:val="00FF3CCC"/>
    <w:rsid w:val="00FF40B8"/>
    <w:rsid w:val="00FF486D"/>
    <w:rsid w:val="00FF512A"/>
    <w:rsid w:val="00FF613E"/>
    <w:rsid w:val="00FF660C"/>
    <w:rsid w:val="00FF6AB2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."/>
  <w:listSeparator w:val=";"/>
  <w14:docId w14:val="7B7D9BA7"/>
  <w15:docId w15:val="{582E056A-2ABE-44D2-AC3B-7B654F8A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2F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336A0"/>
    <w:pPr>
      <w:keepNext/>
      <w:numPr>
        <w:numId w:val="1"/>
      </w:numPr>
      <w:spacing w:before="360" w:after="60"/>
      <w:ind w:right="284"/>
      <w:outlineLvl w:val="0"/>
    </w:pPr>
    <w:rPr>
      <w:b/>
      <w:kern w:val="28"/>
    </w:rPr>
  </w:style>
  <w:style w:type="paragraph" w:styleId="Ttulo2">
    <w:name w:val="heading 2"/>
    <w:basedOn w:val="Normal"/>
    <w:next w:val="Ttulo3"/>
    <w:link w:val="Ttulo2Char"/>
    <w:qFormat/>
    <w:rsid w:val="002336A0"/>
    <w:pPr>
      <w:numPr>
        <w:ilvl w:val="1"/>
        <w:numId w:val="1"/>
      </w:numPr>
      <w:spacing w:before="60" w:after="120"/>
      <w:outlineLvl w:val="1"/>
    </w:pPr>
    <w:rPr>
      <w:b/>
      <w:u w:val="double"/>
    </w:rPr>
  </w:style>
  <w:style w:type="paragraph" w:styleId="Ttulo3">
    <w:name w:val="heading 3"/>
    <w:basedOn w:val="Normal"/>
    <w:next w:val="Normal"/>
    <w:link w:val="Ttulo3Char"/>
    <w:qFormat/>
    <w:rsid w:val="002336A0"/>
    <w:pPr>
      <w:keepNext/>
      <w:numPr>
        <w:ilvl w:val="2"/>
        <w:numId w:val="1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2336A0"/>
    <w:pPr>
      <w:keepNext/>
      <w:numPr>
        <w:ilvl w:val="3"/>
        <w:numId w:val="1"/>
      </w:numPr>
      <w:spacing w:before="240" w:after="120"/>
      <w:outlineLvl w:val="3"/>
    </w:pPr>
  </w:style>
  <w:style w:type="paragraph" w:styleId="Ttulo5">
    <w:name w:val="heading 5"/>
    <w:basedOn w:val="Normal"/>
    <w:next w:val="Normal"/>
    <w:qFormat/>
    <w:rsid w:val="002336A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2336A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2336A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2336A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2336A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link w:val="RodapChar"/>
    <w:rsid w:val="002336A0"/>
    <w:pPr>
      <w:spacing w:line="227" w:lineRule="exact"/>
    </w:pPr>
    <w:rPr>
      <w:b/>
      <w:caps/>
      <w:noProof/>
      <w:color w:val="000000"/>
      <w:position w:val="4"/>
      <w:sz w:val="12"/>
    </w:rPr>
  </w:style>
  <w:style w:type="character" w:styleId="Nmerodepgina">
    <w:name w:val="page number"/>
    <w:basedOn w:val="Fontepargpadro"/>
    <w:qFormat/>
    <w:rsid w:val="002336A0"/>
  </w:style>
  <w:style w:type="paragraph" w:customStyle="1" w:styleId="Indice">
    <w:name w:val="Indice"/>
    <w:basedOn w:val="Ttulo1"/>
    <w:rsid w:val="002336A0"/>
    <w:pPr>
      <w:keepNext w:val="0"/>
      <w:spacing w:before="0" w:after="0" w:line="567" w:lineRule="exact"/>
      <w:ind w:left="708" w:hanging="708"/>
      <w:jc w:val="center"/>
      <w:outlineLvl w:val="9"/>
    </w:pPr>
    <w:rPr>
      <w:rFonts w:ascii="Times New Roman" w:hAnsi="Times New Roman"/>
      <w:b w:val="0"/>
      <w:spacing w:val="60"/>
      <w:kern w:val="0"/>
      <w:sz w:val="32"/>
    </w:rPr>
  </w:style>
  <w:style w:type="paragraph" w:styleId="Cabealho">
    <w:name w:val="header"/>
    <w:basedOn w:val="Normal"/>
    <w:link w:val="CabealhoChar"/>
    <w:uiPriority w:val="99"/>
    <w:rsid w:val="002336A0"/>
    <w:pPr>
      <w:tabs>
        <w:tab w:val="center" w:pos="4320"/>
        <w:tab w:val="right" w:pos="8640"/>
      </w:tabs>
    </w:pPr>
  </w:style>
  <w:style w:type="paragraph" w:customStyle="1" w:styleId="LogoMaior">
    <w:name w:val="Logo_Maior"/>
    <w:rsid w:val="002336A0"/>
    <w:pPr>
      <w:widowControl w:val="0"/>
      <w:spacing w:line="340" w:lineRule="exact"/>
      <w:jc w:val="center"/>
    </w:pPr>
    <w:rPr>
      <w:rFonts w:ascii="Arial" w:hAnsi="Arial"/>
      <w:b/>
      <w:caps/>
      <w:color w:val="000000"/>
      <w:sz w:val="24"/>
      <w:lang w:val="pt-PT"/>
    </w:rPr>
  </w:style>
  <w:style w:type="paragraph" w:customStyle="1" w:styleId="LogoMenor">
    <w:name w:val="Logo_Menor"/>
    <w:rsid w:val="002336A0"/>
    <w:pPr>
      <w:spacing w:line="340" w:lineRule="exact"/>
      <w:jc w:val="center"/>
    </w:pPr>
    <w:rPr>
      <w:rFonts w:ascii="Arial" w:hAnsi="Arial"/>
      <w:noProof/>
      <w:spacing w:val="4"/>
      <w:position w:val="14"/>
      <w:sz w:val="10"/>
    </w:rPr>
  </w:style>
  <w:style w:type="paragraph" w:customStyle="1" w:styleId="CabSobrescrito">
    <w:name w:val="Cab.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Texto">
    <w:name w:val="Cab.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LogoSetor">
    <w:name w:val="Logo Setor"/>
    <w:rsid w:val="002336A0"/>
    <w:pPr>
      <w:spacing w:before="60" w:line="180" w:lineRule="exact"/>
      <w:jc w:val="center"/>
    </w:pPr>
    <w:rPr>
      <w:b/>
      <w:noProof/>
      <w:sz w:val="16"/>
    </w:rPr>
  </w:style>
  <w:style w:type="paragraph" w:customStyle="1" w:styleId="CabTt1">
    <w:name w:val="Cab. Tít. 1"/>
    <w:basedOn w:val="Normal"/>
    <w:rsid w:val="002336A0"/>
    <w:pPr>
      <w:spacing w:line="260" w:lineRule="exact"/>
      <w:jc w:val="center"/>
    </w:pPr>
    <w:rPr>
      <w:b/>
    </w:rPr>
  </w:style>
  <w:style w:type="paragraph" w:customStyle="1" w:styleId="Notas">
    <w:name w:val="Notas"/>
    <w:rsid w:val="002336A0"/>
    <w:pPr>
      <w:tabs>
        <w:tab w:val="left" w:pos="851"/>
      </w:tabs>
      <w:spacing w:before="20" w:line="20" w:lineRule="atLeast"/>
      <w:ind w:left="284" w:right="284" w:hanging="142"/>
      <w:jc w:val="both"/>
    </w:pPr>
    <w:rPr>
      <w:color w:val="000000"/>
    </w:rPr>
  </w:style>
  <w:style w:type="paragraph" w:customStyle="1" w:styleId="Revises">
    <w:name w:val="Revisões"/>
    <w:basedOn w:val="Rodap"/>
    <w:rsid w:val="002336A0"/>
    <w:pPr>
      <w:jc w:val="center"/>
    </w:pPr>
    <w:rPr>
      <w:caps w:val="0"/>
      <w:sz w:val="16"/>
    </w:rPr>
  </w:style>
  <w:style w:type="paragraph" w:customStyle="1" w:styleId="CabMinuscula">
    <w:name w:val="Cab.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CabEsquerdo">
    <w:name w:val="Cab. Esquerdo"/>
    <w:basedOn w:val="Normal"/>
    <w:rsid w:val="002336A0"/>
    <w:pPr>
      <w:spacing w:line="340" w:lineRule="exact"/>
    </w:pPr>
    <w:rPr>
      <w:b/>
      <w:caps/>
      <w:noProof/>
      <w:position w:val="6"/>
    </w:rPr>
  </w:style>
  <w:style w:type="paragraph" w:customStyle="1" w:styleId="Informao">
    <w:name w:val="Informação"/>
    <w:basedOn w:val="Normal"/>
    <w:rsid w:val="002336A0"/>
    <w:pPr>
      <w:spacing w:line="180" w:lineRule="exact"/>
    </w:pPr>
    <w:rPr>
      <w:caps/>
      <w:noProof/>
      <w:color w:val="000000"/>
      <w:position w:val="4"/>
      <w:sz w:val="12"/>
    </w:rPr>
  </w:style>
  <w:style w:type="paragraph" w:customStyle="1" w:styleId="CabTt2">
    <w:name w:val="Cab. Tít. 2"/>
    <w:basedOn w:val="LogoMaior"/>
    <w:rsid w:val="002336A0"/>
    <w:rPr>
      <w:rFonts w:ascii="Times New Roman" w:hAnsi="Times New Roman"/>
      <w:caps w:val="0"/>
      <w:color w:val="auto"/>
      <w:lang w:val="pt-BR"/>
    </w:rPr>
  </w:style>
  <w:style w:type="paragraph" w:customStyle="1" w:styleId="CabealhoSobrescrito">
    <w:name w:val="Cabeçalho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ealhoTexto">
    <w:name w:val="Cabeçalho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CabealhoEsquerda">
    <w:name w:val="Cabeçalho Esquerda"/>
    <w:basedOn w:val="CabealhoTexto"/>
    <w:rsid w:val="002336A0"/>
    <w:pPr>
      <w:jc w:val="left"/>
    </w:pPr>
  </w:style>
  <w:style w:type="paragraph" w:customStyle="1" w:styleId="CabealhoMinuscula">
    <w:name w:val="Cabeçalho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LogoMaior0">
    <w:name w:val="Logo Maior"/>
    <w:rsid w:val="002336A0"/>
    <w:pPr>
      <w:widowControl w:val="0"/>
      <w:spacing w:line="340" w:lineRule="exact"/>
      <w:jc w:val="center"/>
    </w:pPr>
    <w:rPr>
      <w:rFonts w:ascii="Arial" w:hAnsi="Arial"/>
      <w:b/>
      <w:i/>
      <w:caps/>
      <w:color w:val="000000"/>
      <w:sz w:val="24"/>
      <w:lang w:val="pt-PT"/>
    </w:rPr>
  </w:style>
  <w:style w:type="paragraph" w:customStyle="1" w:styleId="CabealhoTtulo">
    <w:name w:val="Cabeçalho Título"/>
    <w:basedOn w:val="LogoMaior"/>
    <w:rsid w:val="002336A0"/>
    <w:pPr>
      <w:spacing w:line="280" w:lineRule="exact"/>
    </w:pPr>
    <w:rPr>
      <w:rFonts w:ascii="Times New Roman" w:hAnsi="Times New Roman"/>
      <w:caps w:val="0"/>
      <w:color w:val="auto"/>
      <w:sz w:val="20"/>
      <w:lang w:val="pt-BR"/>
    </w:rPr>
  </w:style>
  <w:style w:type="paragraph" w:customStyle="1" w:styleId="DescrioRev">
    <w:name w:val="Descrição Rev"/>
    <w:basedOn w:val="Normal"/>
    <w:rsid w:val="002336A0"/>
    <w:pPr>
      <w:spacing w:line="440" w:lineRule="exact"/>
      <w:jc w:val="center"/>
    </w:pPr>
    <w:rPr>
      <w:color w:val="000000"/>
      <w:lang w:val="en-US"/>
    </w:rPr>
  </w:style>
  <w:style w:type="paragraph" w:styleId="Remissivo2">
    <w:name w:val="index 2"/>
    <w:basedOn w:val="Normal"/>
    <w:next w:val="Normal"/>
    <w:autoRedefine/>
    <w:semiHidden/>
    <w:rsid w:val="002336A0"/>
    <w:pPr>
      <w:tabs>
        <w:tab w:val="right" w:leader="dot" w:pos="3796"/>
      </w:tabs>
      <w:ind w:left="480" w:hanging="240"/>
    </w:pPr>
  </w:style>
  <w:style w:type="paragraph" w:styleId="Sumrio1">
    <w:name w:val="toc 1"/>
    <w:basedOn w:val="Normal"/>
    <w:next w:val="Normal"/>
    <w:autoRedefine/>
    <w:semiHidden/>
    <w:rsid w:val="002336A0"/>
    <w:pPr>
      <w:spacing w:before="360"/>
    </w:pPr>
    <w:rPr>
      <w:b/>
      <w:bCs/>
      <w:caps/>
      <w:szCs w:val="28"/>
    </w:rPr>
  </w:style>
  <w:style w:type="paragraph" w:styleId="Recuodecorpodetexto2">
    <w:name w:val="Body Text Indent 2"/>
    <w:basedOn w:val="Normal"/>
    <w:rsid w:val="002336A0"/>
    <w:pPr>
      <w:spacing w:before="120" w:after="120"/>
      <w:ind w:left="709"/>
    </w:pPr>
  </w:style>
  <w:style w:type="paragraph" w:styleId="Corpodetexto">
    <w:name w:val="Body Text"/>
    <w:basedOn w:val="Normal"/>
    <w:link w:val="CorpodetextoChar"/>
    <w:rsid w:val="002336A0"/>
    <w:pPr>
      <w:spacing w:before="60" w:after="120"/>
      <w:ind w:left="709" w:right="283"/>
    </w:pPr>
  </w:style>
  <w:style w:type="paragraph" w:styleId="Recuodecorpodetexto">
    <w:name w:val="Body Text Indent"/>
    <w:basedOn w:val="Normal"/>
    <w:rsid w:val="002336A0"/>
    <w:pPr>
      <w:tabs>
        <w:tab w:val="left" w:pos="-90"/>
        <w:tab w:val="decimal" w:pos="0"/>
        <w:tab w:val="left" w:pos="851"/>
        <w:tab w:val="right" w:pos="9720"/>
      </w:tabs>
      <w:spacing w:before="120" w:after="120"/>
      <w:ind w:right="45" w:firstLine="851"/>
    </w:pPr>
  </w:style>
  <w:style w:type="paragraph" w:styleId="Textoembloco">
    <w:name w:val="Block Text"/>
    <w:basedOn w:val="Normal"/>
    <w:uiPriority w:val="99"/>
    <w:rsid w:val="002336A0"/>
    <w:pPr>
      <w:tabs>
        <w:tab w:val="decimal" w:pos="-142"/>
      </w:tabs>
      <w:spacing w:before="120" w:after="120"/>
      <w:ind w:left="1418" w:right="45"/>
    </w:pPr>
  </w:style>
  <w:style w:type="paragraph" w:styleId="Corpodetexto2">
    <w:name w:val="Body Text 2"/>
    <w:basedOn w:val="Normal"/>
    <w:rsid w:val="002336A0"/>
    <w:pPr>
      <w:spacing w:before="120" w:after="120"/>
      <w:ind w:right="72"/>
    </w:pPr>
    <w:rPr>
      <w:b/>
    </w:rPr>
  </w:style>
  <w:style w:type="paragraph" w:customStyle="1" w:styleId="TEX1">
    <w:name w:val="TEX_1"/>
    <w:basedOn w:val="Normal"/>
    <w:rsid w:val="002336A0"/>
    <w:pPr>
      <w:spacing w:after="120"/>
      <w:ind w:firstLine="680"/>
    </w:pPr>
    <w:rPr>
      <w:lang w:val="en-US"/>
    </w:rPr>
  </w:style>
  <w:style w:type="paragraph" w:customStyle="1" w:styleId="Paragrafo">
    <w:name w:val="Paragrafo"/>
    <w:basedOn w:val="Normal"/>
    <w:rsid w:val="002336A0"/>
    <w:pPr>
      <w:spacing w:before="240"/>
      <w:ind w:left="851" w:right="566" w:firstLine="567"/>
    </w:pPr>
  </w:style>
  <w:style w:type="paragraph" w:styleId="Sumrio3">
    <w:name w:val="toc 3"/>
    <w:basedOn w:val="Normal"/>
    <w:next w:val="Normal"/>
    <w:autoRedefine/>
    <w:semiHidden/>
    <w:rsid w:val="002336A0"/>
    <w:pPr>
      <w:ind w:left="200"/>
    </w:pPr>
    <w:rPr>
      <w:szCs w:val="24"/>
    </w:rPr>
  </w:style>
  <w:style w:type="paragraph" w:customStyle="1" w:styleId="Cabealho1">
    <w:name w:val="Cabeçalho 1"/>
    <w:basedOn w:val="Cabealho"/>
    <w:rsid w:val="002336A0"/>
    <w:pPr>
      <w:tabs>
        <w:tab w:val="clear" w:pos="4320"/>
        <w:tab w:val="clear" w:pos="8640"/>
        <w:tab w:val="center" w:pos="4321"/>
        <w:tab w:val="right" w:pos="8641"/>
      </w:tabs>
      <w:ind w:left="57" w:right="57"/>
      <w:jc w:val="center"/>
    </w:pPr>
    <w:rPr>
      <w:b/>
      <w:caps/>
      <w:noProof/>
      <w:sz w:val="22"/>
    </w:rPr>
  </w:style>
  <w:style w:type="paragraph" w:customStyle="1" w:styleId="ListacomMarcador">
    <w:name w:val="Lista com Marc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ListacomNumerador">
    <w:name w:val="Lista com Numer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Sub-Ttulo">
    <w:name w:val="Sub-Título"/>
    <w:basedOn w:val="Normal"/>
    <w:rsid w:val="002336A0"/>
    <w:pPr>
      <w:keepNext/>
      <w:ind w:left="113"/>
    </w:pPr>
    <w:rPr>
      <w:b/>
      <w:noProof/>
    </w:rPr>
  </w:style>
  <w:style w:type="paragraph" w:customStyle="1" w:styleId="TextoUTC">
    <w:name w:val="Texto UTC"/>
    <w:rsid w:val="002336A0"/>
    <w:pPr>
      <w:ind w:left="57" w:right="57"/>
      <w:jc w:val="both"/>
    </w:pPr>
    <w:rPr>
      <w:rFonts w:ascii="Arial" w:hAnsi="Arial"/>
      <w:noProof/>
    </w:rPr>
  </w:style>
  <w:style w:type="paragraph" w:styleId="MapadoDocumento">
    <w:name w:val="Document Map"/>
    <w:basedOn w:val="Normal"/>
    <w:semiHidden/>
    <w:rsid w:val="002336A0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2336A0"/>
    <w:rPr>
      <w:sz w:val="16"/>
    </w:rPr>
  </w:style>
  <w:style w:type="paragraph" w:styleId="Textodecomentrio">
    <w:name w:val="annotation text"/>
    <w:basedOn w:val="Normal"/>
    <w:semiHidden/>
    <w:rsid w:val="002336A0"/>
  </w:style>
  <w:style w:type="paragraph" w:styleId="Corpodetexto3">
    <w:name w:val="Body Text 3"/>
    <w:basedOn w:val="Normal"/>
    <w:rsid w:val="002336A0"/>
    <w:pPr>
      <w:jc w:val="center"/>
    </w:pPr>
  </w:style>
  <w:style w:type="paragraph" w:styleId="Sumrio2">
    <w:name w:val="toc 2"/>
    <w:basedOn w:val="Normal"/>
    <w:next w:val="Normal"/>
    <w:autoRedefine/>
    <w:semiHidden/>
    <w:rsid w:val="002336A0"/>
    <w:pPr>
      <w:tabs>
        <w:tab w:val="right" w:pos="10196"/>
      </w:tabs>
      <w:spacing w:before="240"/>
      <w:ind w:left="1560" w:hanging="425"/>
    </w:pPr>
    <w:rPr>
      <w:rFonts w:cs="Arial"/>
      <w:b/>
      <w:bCs/>
      <w:noProof/>
      <w:szCs w:val="24"/>
    </w:rPr>
  </w:style>
  <w:style w:type="paragraph" w:styleId="Sumrio4">
    <w:name w:val="toc 4"/>
    <w:basedOn w:val="Normal"/>
    <w:next w:val="Normal"/>
    <w:autoRedefine/>
    <w:semiHidden/>
    <w:rsid w:val="002336A0"/>
    <w:pPr>
      <w:ind w:left="400"/>
    </w:pPr>
    <w:rPr>
      <w:szCs w:val="24"/>
    </w:rPr>
  </w:style>
  <w:style w:type="paragraph" w:styleId="Sumrio5">
    <w:name w:val="toc 5"/>
    <w:basedOn w:val="Normal"/>
    <w:next w:val="Normal"/>
    <w:autoRedefine/>
    <w:semiHidden/>
    <w:rsid w:val="002336A0"/>
    <w:pPr>
      <w:ind w:left="600"/>
    </w:pPr>
    <w:rPr>
      <w:szCs w:val="24"/>
    </w:rPr>
  </w:style>
  <w:style w:type="paragraph" w:styleId="Sumrio6">
    <w:name w:val="toc 6"/>
    <w:basedOn w:val="Normal"/>
    <w:next w:val="Normal"/>
    <w:autoRedefine/>
    <w:semiHidden/>
    <w:rsid w:val="002336A0"/>
    <w:pPr>
      <w:ind w:left="800"/>
    </w:pPr>
    <w:rPr>
      <w:szCs w:val="24"/>
    </w:rPr>
  </w:style>
  <w:style w:type="paragraph" w:styleId="Sumrio7">
    <w:name w:val="toc 7"/>
    <w:basedOn w:val="Normal"/>
    <w:next w:val="Normal"/>
    <w:autoRedefine/>
    <w:semiHidden/>
    <w:rsid w:val="002336A0"/>
    <w:pPr>
      <w:ind w:left="1000"/>
    </w:pPr>
    <w:rPr>
      <w:szCs w:val="24"/>
    </w:rPr>
  </w:style>
  <w:style w:type="paragraph" w:styleId="Sumrio8">
    <w:name w:val="toc 8"/>
    <w:basedOn w:val="Normal"/>
    <w:next w:val="Normal"/>
    <w:autoRedefine/>
    <w:semiHidden/>
    <w:rsid w:val="002336A0"/>
    <w:pPr>
      <w:ind w:left="1200"/>
    </w:pPr>
    <w:rPr>
      <w:szCs w:val="24"/>
    </w:rPr>
  </w:style>
  <w:style w:type="paragraph" w:styleId="Sumrio9">
    <w:name w:val="toc 9"/>
    <w:basedOn w:val="Normal"/>
    <w:next w:val="Normal"/>
    <w:autoRedefine/>
    <w:semiHidden/>
    <w:rsid w:val="002336A0"/>
    <w:pPr>
      <w:ind w:left="1400"/>
    </w:pPr>
    <w:rPr>
      <w:szCs w:val="24"/>
    </w:rPr>
  </w:style>
  <w:style w:type="paragraph" w:styleId="Recuodecorpodetexto3">
    <w:name w:val="Body Text Indent 3"/>
    <w:basedOn w:val="Normal"/>
    <w:rsid w:val="002336A0"/>
    <w:pPr>
      <w:ind w:left="709"/>
    </w:pPr>
    <w:rPr>
      <w:rFonts w:cs="Arial"/>
      <w:bCs/>
    </w:rPr>
  </w:style>
  <w:style w:type="character" w:styleId="Hyperlink">
    <w:name w:val="Hyperlink"/>
    <w:rsid w:val="002336A0"/>
    <w:rPr>
      <w:color w:val="0000FF"/>
      <w:u w:val="single"/>
    </w:rPr>
  </w:style>
  <w:style w:type="character" w:styleId="HiperlinkVisitado">
    <w:name w:val="FollowedHyperlink"/>
    <w:rsid w:val="002336A0"/>
    <w:rPr>
      <w:color w:val="800080"/>
      <w:u w:val="single"/>
    </w:rPr>
  </w:style>
  <w:style w:type="paragraph" w:customStyle="1" w:styleId="font5">
    <w:name w:val="font5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0"/>
    </w:rPr>
  </w:style>
  <w:style w:type="paragraph" w:customStyle="1" w:styleId="xl22">
    <w:name w:val="xl22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6"/>
      <w:szCs w:val="16"/>
    </w:rPr>
  </w:style>
  <w:style w:type="paragraph" w:customStyle="1" w:styleId="xl23">
    <w:name w:val="xl23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24">
    <w:name w:val="xl24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25">
    <w:name w:val="xl25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6">
    <w:name w:val="xl26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28"/>
      <w:szCs w:val="28"/>
    </w:rPr>
  </w:style>
  <w:style w:type="paragraph" w:customStyle="1" w:styleId="xl29">
    <w:name w:val="xl29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3">
    <w:name w:val="xl33"/>
    <w:basedOn w:val="Normal"/>
    <w:rsid w:val="002336A0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4">
    <w:name w:val="xl3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5">
    <w:name w:val="xl35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6">
    <w:name w:val="xl36"/>
    <w:basedOn w:val="Normal"/>
    <w:rsid w:val="002336A0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7">
    <w:name w:val="xl37"/>
    <w:basedOn w:val="Normal"/>
    <w:rsid w:val="002336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0">
    <w:name w:val="xl40"/>
    <w:basedOn w:val="Normal"/>
    <w:rsid w:val="002336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41">
    <w:name w:val="xl4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2">
    <w:name w:val="xl4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3">
    <w:name w:val="xl43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5">
    <w:name w:val="xl45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46">
    <w:name w:val="xl46"/>
    <w:basedOn w:val="Normal"/>
    <w:rsid w:val="002336A0"/>
    <w:pPr>
      <w:pBdr>
        <w:top w:val="single" w:sz="4" w:space="0" w:color="auto"/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7">
    <w:name w:val="xl47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8">
    <w:name w:val="xl48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9">
    <w:name w:val="xl49"/>
    <w:basedOn w:val="Normal"/>
    <w:rsid w:val="002336A0"/>
    <w:pPr>
      <w:pBdr>
        <w:top w:val="single" w:sz="4" w:space="0" w:color="auto"/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0">
    <w:name w:val="xl50"/>
    <w:basedOn w:val="Normal"/>
    <w:rsid w:val="002336A0"/>
    <w:pPr>
      <w:pBdr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1">
    <w:name w:val="xl51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2">
    <w:name w:val="xl52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53">
    <w:name w:val="xl53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4">
    <w:name w:val="xl54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5">
    <w:name w:val="xl55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6">
    <w:name w:val="xl56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57">
    <w:name w:val="xl57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8">
    <w:name w:val="xl58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9">
    <w:name w:val="xl5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0">
    <w:name w:val="xl60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61">
    <w:name w:val="xl61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62">
    <w:name w:val="xl62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3">
    <w:name w:val="xl63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4">
    <w:name w:val="xl6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65">
    <w:name w:val="xl65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66">
    <w:name w:val="xl66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67">
    <w:name w:val="xl67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8"/>
      <w:szCs w:val="18"/>
    </w:rPr>
  </w:style>
  <w:style w:type="paragraph" w:customStyle="1" w:styleId="xl68">
    <w:name w:val="xl68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69">
    <w:name w:val="xl6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70">
    <w:name w:val="xl70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71">
    <w:name w:val="xl71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72">
    <w:name w:val="xl7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3">
    <w:name w:val="xl73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4">
    <w:name w:val="xl7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5">
    <w:name w:val="xl7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6">
    <w:name w:val="xl76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7">
    <w:name w:val="xl77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78">
    <w:name w:val="xl78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79">
    <w:name w:val="xl79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80">
    <w:name w:val="xl80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82">
    <w:name w:val="xl8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83">
    <w:name w:val="xl8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4">
    <w:name w:val="xl84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85">
    <w:name w:val="xl8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86">
    <w:name w:val="xl86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87">
    <w:name w:val="xl87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88">
    <w:name w:val="xl88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89">
    <w:name w:val="xl89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90">
    <w:name w:val="xl90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91">
    <w:name w:val="xl91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2">
    <w:name w:val="xl92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3">
    <w:name w:val="xl9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1">
    <w:name w:val="xl8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94">
    <w:name w:val="xl94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5">
    <w:name w:val="xl9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styleId="Subttulo">
    <w:name w:val="Subtitle"/>
    <w:basedOn w:val="Normal"/>
    <w:qFormat/>
    <w:rsid w:val="002336A0"/>
    <w:pPr>
      <w:spacing w:line="240" w:lineRule="auto"/>
      <w:ind w:left="709" w:right="191"/>
      <w:jc w:val="center"/>
    </w:pPr>
    <w:rPr>
      <w:rFonts w:ascii="Times New Roman" w:hAnsi="Times New Roman"/>
      <w:sz w:val="22"/>
    </w:rPr>
  </w:style>
  <w:style w:type="paragraph" w:styleId="Ttulo">
    <w:name w:val="Title"/>
    <w:link w:val="TtuloChar"/>
    <w:qFormat/>
    <w:rsid w:val="002336A0"/>
    <w:rPr>
      <w:caps/>
    </w:rPr>
  </w:style>
  <w:style w:type="paragraph" w:styleId="Legenda">
    <w:name w:val="caption"/>
    <w:basedOn w:val="Normal"/>
    <w:next w:val="Normal"/>
    <w:qFormat/>
    <w:rsid w:val="002336A0"/>
    <w:pPr>
      <w:numPr>
        <w:numId w:val="2"/>
      </w:numPr>
      <w:spacing w:before="120" w:after="120" w:line="240" w:lineRule="auto"/>
      <w:ind w:left="437" w:hanging="437"/>
    </w:pPr>
    <w:rPr>
      <w:rFonts w:ascii="Times New Roman" w:hAnsi="Times New Roman"/>
      <w:b/>
      <w:sz w:val="22"/>
    </w:rPr>
  </w:style>
  <w:style w:type="paragraph" w:customStyle="1" w:styleId="Corpodetexto21">
    <w:name w:val="Corpo de texto 21"/>
    <w:basedOn w:val="Normal"/>
    <w:rsid w:val="00F24000"/>
    <w:pPr>
      <w:overflowPunct w:val="0"/>
      <w:autoSpaceDE w:val="0"/>
      <w:autoSpaceDN w:val="0"/>
      <w:adjustRightInd w:val="0"/>
      <w:spacing w:line="240" w:lineRule="auto"/>
      <w:ind w:left="426"/>
      <w:textAlignment w:val="baseline"/>
    </w:pPr>
    <w:rPr>
      <w:sz w:val="20"/>
    </w:rPr>
  </w:style>
  <w:style w:type="paragraph" w:customStyle="1" w:styleId="TabFig">
    <w:name w:val="TabFig"/>
    <w:basedOn w:val="Normal"/>
    <w:rsid w:val="00B067C5"/>
    <w:pPr>
      <w:keepLines/>
      <w:spacing w:line="240" w:lineRule="auto"/>
      <w:jc w:val="center"/>
    </w:pPr>
    <w:rPr>
      <w:b/>
      <w:sz w:val="22"/>
      <w:lang w:eastAsia="en-US"/>
    </w:rPr>
  </w:style>
  <w:style w:type="paragraph" w:styleId="Recuonormal">
    <w:name w:val="Normal Indent"/>
    <w:basedOn w:val="Normal"/>
    <w:rsid w:val="00B067C5"/>
    <w:pPr>
      <w:spacing w:line="240" w:lineRule="auto"/>
      <w:ind w:left="708"/>
      <w:jc w:val="left"/>
    </w:pPr>
    <w:rPr>
      <w:rFonts w:ascii="Times New Roman" w:hAnsi="Times New Roman"/>
    </w:rPr>
  </w:style>
  <w:style w:type="table" w:styleId="Tabelacomgrade">
    <w:name w:val="Table Grid"/>
    <w:basedOn w:val="Tabelanormal"/>
    <w:rsid w:val="00DA7296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9275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5C72A1"/>
    <w:rPr>
      <w:rFonts w:ascii="Arial" w:hAnsi="Arial"/>
      <w:b/>
      <w:sz w:val="24"/>
      <w:u w:val="double"/>
    </w:rPr>
  </w:style>
  <w:style w:type="character" w:customStyle="1" w:styleId="Ttulo3Char">
    <w:name w:val="Título 3 Char"/>
    <w:link w:val="Ttulo3"/>
    <w:rsid w:val="005C72A1"/>
    <w:rPr>
      <w:rFonts w:ascii="Arial" w:hAnsi="Arial"/>
      <w:sz w:val="24"/>
    </w:rPr>
  </w:style>
  <w:style w:type="character" w:customStyle="1" w:styleId="CorpodetextoChar">
    <w:name w:val="Corpo de texto Char"/>
    <w:link w:val="Corpodetexto"/>
    <w:rsid w:val="005965A6"/>
    <w:rPr>
      <w:rFonts w:ascii="Arial" w:hAnsi="Arial" w:cs="Arial"/>
      <w:sz w:val="24"/>
    </w:rPr>
  </w:style>
  <w:style w:type="paragraph" w:customStyle="1" w:styleId="TextoNivel2">
    <w:name w:val="Texto Nivel 2"/>
    <w:basedOn w:val="Normal"/>
    <w:rsid w:val="005965A6"/>
    <w:pPr>
      <w:keepLines/>
      <w:tabs>
        <w:tab w:val="left" w:pos="851"/>
      </w:tabs>
      <w:spacing w:before="120" w:after="120" w:line="240" w:lineRule="auto"/>
      <w:ind w:left="851" w:right="142"/>
    </w:pPr>
    <w:rPr>
      <w:rFonts w:cs="Arial"/>
      <w:sz w:val="22"/>
      <w:szCs w:val="22"/>
    </w:rPr>
  </w:style>
  <w:style w:type="paragraph" w:customStyle="1" w:styleId="EstiloJustificadoAntes02cmDepoisde02cm">
    <w:name w:val="Estilo Justificado Antes:  02 cm Depois de:  02 cm"/>
    <w:basedOn w:val="Normal"/>
    <w:rsid w:val="00B16E2E"/>
    <w:pPr>
      <w:spacing w:line="240" w:lineRule="auto"/>
      <w:ind w:left="113" w:right="113"/>
    </w:pPr>
    <w:rPr>
      <w:sz w:val="20"/>
    </w:rPr>
  </w:style>
  <w:style w:type="paragraph" w:customStyle="1" w:styleId="Portuguese1">
    <w:name w:val="Portuguese1"/>
    <w:basedOn w:val="Normal"/>
    <w:rsid w:val="00B05DE1"/>
    <w:pPr>
      <w:spacing w:line="240" w:lineRule="auto"/>
    </w:pPr>
    <w:rPr>
      <w:bCs/>
      <w:sz w:val="22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6A3F"/>
    <w:rPr>
      <w:rFonts w:ascii="Arial" w:hAnsi="Arial"/>
      <w:sz w:val="24"/>
    </w:rPr>
  </w:style>
  <w:style w:type="character" w:customStyle="1" w:styleId="TtuloChar">
    <w:name w:val="Título Char"/>
    <w:link w:val="Ttulo"/>
    <w:rsid w:val="00B70369"/>
    <w:rPr>
      <w:caps/>
    </w:rPr>
  </w:style>
  <w:style w:type="paragraph" w:customStyle="1" w:styleId="a">
    <w:name w:val="a"/>
    <w:basedOn w:val="Normal"/>
    <w:rsid w:val="00B70369"/>
    <w:pPr>
      <w:keepNext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120" w:after="120" w:line="240" w:lineRule="auto"/>
      <w:ind w:firstLine="851"/>
    </w:pPr>
    <w:rPr>
      <w:rFonts w:ascii="Times New Roman" w:hAnsi="Times New Roman"/>
      <w:sz w:val="20"/>
    </w:rPr>
  </w:style>
  <w:style w:type="paragraph" w:customStyle="1" w:styleId="Ttulo4Metr">
    <w:name w:val="Título 4 Metrô"/>
    <w:basedOn w:val="PargrafodaLista"/>
    <w:qFormat/>
    <w:rsid w:val="00B70369"/>
    <w:pPr>
      <w:numPr>
        <w:ilvl w:val="3"/>
        <w:numId w:val="25"/>
      </w:numPr>
      <w:tabs>
        <w:tab w:val="num" w:pos="2880"/>
      </w:tabs>
      <w:spacing w:before="160" w:line="240" w:lineRule="auto"/>
      <w:ind w:left="1134" w:hanging="425"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link w:val="Ttulo1MetrChar"/>
    <w:qFormat/>
    <w:rsid w:val="00B70369"/>
    <w:pPr>
      <w:numPr>
        <w:numId w:val="25"/>
      </w:numPr>
      <w:spacing w:before="240" w:line="240" w:lineRule="auto"/>
      <w:ind w:left="709" w:hanging="709"/>
      <w:contextualSpacing w:val="0"/>
    </w:pPr>
    <w:rPr>
      <w:rFonts w:eastAsia="Cambria"/>
      <w:b/>
      <w:caps/>
      <w:sz w:val="28"/>
      <w:szCs w:val="22"/>
      <w:lang w:eastAsia="en-US"/>
    </w:rPr>
  </w:style>
  <w:style w:type="character" w:customStyle="1" w:styleId="Ttulo1MetrChar">
    <w:name w:val="Título 1 Metrô Char"/>
    <w:link w:val="Ttulo1Metr"/>
    <w:rsid w:val="00B70369"/>
    <w:rPr>
      <w:rFonts w:ascii="Arial" w:eastAsia="Cambria" w:hAnsi="Arial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qFormat/>
    <w:rsid w:val="00B70369"/>
    <w:pPr>
      <w:numPr>
        <w:ilvl w:val="1"/>
        <w:numId w:val="25"/>
      </w:numPr>
      <w:tabs>
        <w:tab w:val="num" w:pos="1440"/>
      </w:tabs>
      <w:spacing w:before="240" w:line="240" w:lineRule="auto"/>
      <w:ind w:left="1134" w:hanging="425"/>
      <w:contextualSpacing w:val="0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qFormat/>
    <w:rsid w:val="00B70369"/>
    <w:pPr>
      <w:numPr>
        <w:ilvl w:val="2"/>
        <w:numId w:val="25"/>
      </w:numPr>
      <w:tabs>
        <w:tab w:val="num" w:pos="2160"/>
      </w:tabs>
      <w:spacing w:before="160" w:line="240" w:lineRule="auto"/>
      <w:ind w:left="1134" w:hanging="425"/>
      <w:contextualSpacing w:val="0"/>
    </w:pPr>
    <w:rPr>
      <w:rFonts w:eastAsia="Cambria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70369"/>
    <w:pPr>
      <w:ind w:left="720"/>
      <w:contextualSpacing/>
    </w:pPr>
  </w:style>
  <w:style w:type="paragraph" w:customStyle="1" w:styleId="CorpodetextoIDSCharChar">
    <w:name w:val="Corpo de texto IDS Char Char"/>
    <w:basedOn w:val="Normal"/>
    <w:link w:val="CorpodetextoIDSCharCharChar"/>
    <w:rsid w:val="00475769"/>
    <w:pPr>
      <w:widowControl w:val="0"/>
      <w:adjustRightInd w:val="0"/>
      <w:spacing w:before="120"/>
      <w:textAlignment w:val="baseline"/>
    </w:pPr>
    <w:rPr>
      <w:sz w:val="22"/>
    </w:rPr>
  </w:style>
  <w:style w:type="character" w:customStyle="1" w:styleId="CorpodetextoIDSCharCharChar">
    <w:name w:val="Corpo de texto IDS Char Char Char"/>
    <w:link w:val="CorpodetextoIDSCharChar"/>
    <w:rsid w:val="00475769"/>
    <w:rPr>
      <w:rFonts w:ascii="Arial" w:hAnsi="Arial"/>
      <w:sz w:val="22"/>
    </w:rPr>
  </w:style>
  <w:style w:type="character" w:customStyle="1" w:styleId="apple-converted-space">
    <w:name w:val="apple-converted-space"/>
    <w:basedOn w:val="Fontepargpadro"/>
    <w:rsid w:val="00022EDE"/>
  </w:style>
  <w:style w:type="character" w:customStyle="1" w:styleId="fontstyle01">
    <w:name w:val="fontstyle01"/>
    <w:rsid w:val="00B0358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qFormat/>
    <w:rsid w:val="0093561D"/>
    <w:rPr>
      <w:b/>
      <w:caps/>
      <w:noProof/>
      <w:color w:val="000000"/>
      <w:position w:val="4"/>
      <w:sz w:val="12"/>
    </w:rPr>
  </w:style>
  <w:style w:type="paragraph" w:customStyle="1" w:styleId="font8">
    <w:name w:val="font_8"/>
    <w:basedOn w:val="Normal"/>
    <w:rsid w:val="004B351B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973">
                  <w:marLeft w:val="0"/>
                  <w:marRight w:val="0"/>
                  <w:marTop w:val="57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@geofranengenharia.com.br" TargetMode="External"/><Relationship Id="rId1" Type="http://schemas.openxmlformats.org/officeDocument/2006/relationships/hyperlink" Target="mailto:contato@geofranengenhari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Padra\0132%20-%20REPAR\Dufger0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2F5B5-7CD3-4ABF-8BE5-AEC1B327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Dufger01.dot</Template>
  <TotalTime>1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Lú &amp; Rê</dc:creator>
  <cp:lastModifiedBy>João Victor Ribeiro</cp:lastModifiedBy>
  <cp:revision>3</cp:revision>
  <cp:lastPrinted>2026-07-31T14:36:00Z</cp:lastPrinted>
  <dcterms:created xsi:type="dcterms:W3CDTF">2026-08-10T17:05:00Z</dcterms:created>
  <dcterms:modified xsi:type="dcterms:W3CDTF">2026-08-10T17:05:00Z</dcterms:modified>
</cp:coreProperties>
</file>